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A9989" w14:textId="77777777" w:rsidR="00DE37B8" w:rsidRDefault="00DE37B8" w:rsidP="00A84A2F">
      <w:pPr>
        <w:pStyle w:val="NoSpacing"/>
        <w:spacing w:line="480" w:lineRule="auto"/>
        <w:ind w:firstLine="432"/>
      </w:pPr>
      <w:r>
        <w:t xml:space="preserve">I need to tell you about Aanya </w:t>
      </w:r>
      <w:r w:rsidR="00374489">
        <w:t>Norwood</w:t>
      </w:r>
      <w:r>
        <w:t xml:space="preserve">. </w:t>
      </w:r>
    </w:p>
    <w:p w14:paraId="02011568" w14:textId="67A93A0E" w:rsidR="00A84A2F" w:rsidRDefault="00A84A2F" w:rsidP="00A84A2F">
      <w:pPr>
        <w:pStyle w:val="NoSpacing"/>
        <w:spacing w:line="480" w:lineRule="auto"/>
        <w:ind w:firstLine="432"/>
      </w:pPr>
      <w:r w:rsidRPr="002D2E08">
        <w:t xml:space="preserve">I’ve known Aanya since I was </w:t>
      </w:r>
      <w:r w:rsidR="00734D05">
        <w:t>five</w:t>
      </w:r>
      <w:r w:rsidRPr="002D2E08">
        <w:t xml:space="preserve"> and she was </w:t>
      </w:r>
      <w:r w:rsidR="00734D05">
        <w:t>six.</w:t>
      </w:r>
      <w:r w:rsidRPr="002D2E08">
        <w:t xml:space="preserve"> </w:t>
      </w:r>
      <w:r w:rsidR="00734D05">
        <w:t>Her mom used to have this big,</w:t>
      </w:r>
      <w:r w:rsidRPr="002D2E08">
        <w:t xml:space="preserve"> important job at </w:t>
      </w:r>
      <w:r w:rsidR="00895D45">
        <w:t xml:space="preserve">First Bank of </w:t>
      </w:r>
      <w:proofErr w:type="spellStart"/>
      <w:r w:rsidR="00895D45">
        <w:t>Marindale</w:t>
      </w:r>
      <w:proofErr w:type="spellEnd"/>
      <w:r w:rsidRPr="002D2E08">
        <w:t>, and my dad was her assistant.</w:t>
      </w:r>
      <w:r w:rsidR="00DE37B8">
        <w:t xml:space="preserve"> </w:t>
      </w:r>
      <w:r w:rsidRPr="002D2E08">
        <w:t xml:space="preserve">That’s how </w:t>
      </w:r>
      <w:r w:rsidR="00DE37B8">
        <w:t>our families me</w:t>
      </w:r>
      <w:r w:rsidR="00734D05">
        <w:t xml:space="preserve">t, but back then, Aanya was just Aanya—no big deal. Just a friend I played tag with whenever our parents got together. </w:t>
      </w:r>
    </w:p>
    <w:p w14:paraId="7E9EFB30" w14:textId="77777777" w:rsidR="00A84A2F" w:rsidRPr="00734D05" w:rsidRDefault="00A84A2F" w:rsidP="00A84A2F">
      <w:pPr>
        <w:pStyle w:val="NoSpacing"/>
        <w:spacing w:line="480" w:lineRule="auto"/>
        <w:ind w:firstLine="432"/>
      </w:pPr>
      <w:r>
        <w:t xml:space="preserve">Aanya went to a private school on the north end of town, which was </w:t>
      </w:r>
      <w:r w:rsidR="00DE37B8">
        <w:t>probably for the best</w:t>
      </w:r>
      <w:r>
        <w:t xml:space="preserve">. I’m near-certain that if she went to Millard Fillmore and saw </w:t>
      </w:r>
      <w:r w:rsidR="00734D05">
        <w:t>me in all my nerdly glory</w:t>
      </w:r>
      <w:r w:rsidR="00DE37B8">
        <w:t xml:space="preserve">—captain of The Calculators and all—she </w:t>
      </w:r>
      <w:r>
        <w:t xml:space="preserve">wouldn’t </w:t>
      </w:r>
      <w:r w:rsidR="00734D05">
        <w:t>even look at me twice</w:t>
      </w:r>
      <w:r>
        <w:t xml:space="preserve">. But </w:t>
      </w:r>
      <w:r w:rsidR="00DE37B8">
        <w:t>because we didn’t go to school together, Aanya mostly knew me as</w:t>
      </w:r>
      <w:r w:rsidR="00183881">
        <w:t xml:space="preserve"> </w:t>
      </w:r>
      <w:r w:rsidR="00734D05" w:rsidRPr="00734D05">
        <w:t xml:space="preserve">the guy who liked the same cool stuff her dad liked. </w:t>
      </w:r>
    </w:p>
    <w:p w14:paraId="34175A6D" w14:textId="77777777" w:rsidR="00A84A2F" w:rsidRDefault="00A84A2F" w:rsidP="00A84A2F">
      <w:pPr>
        <w:pStyle w:val="NoSpacing"/>
        <w:spacing w:line="480" w:lineRule="auto"/>
        <w:ind w:firstLine="432"/>
      </w:pPr>
      <w:r>
        <w:t>And her dad liked all sorts of cool stuff.</w:t>
      </w:r>
    </w:p>
    <w:p w14:paraId="7EF4C6E9" w14:textId="3093B608" w:rsidR="00183881" w:rsidRDefault="00A84A2F" w:rsidP="00A84A2F">
      <w:pPr>
        <w:pStyle w:val="NoSpacing"/>
        <w:spacing w:line="480" w:lineRule="auto"/>
        <w:ind w:firstLine="432"/>
      </w:pPr>
      <w:r>
        <w:t xml:space="preserve">Aanya’s dad was a computer programmer who worked from </w:t>
      </w:r>
      <w:r w:rsidR="00254284">
        <w:t xml:space="preserve">his </w:t>
      </w:r>
      <w:r>
        <w:t xml:space="preserve">home which, as far as I could tell, meant that </w:t>
      </w:r>
      <w:r w:rsidR="00183881">
        <w:t xml:space="preserve">he </w:t>
      </w:r>
      <w:r w:rsidR="00374489">
        <w:t>worked just a little and played a lot</w:t>
      </w:r>
      <w:r>
        <w:t>.</w:t>
      </w:r>
      <w:r w:rsidR="00254284">
        <w:t xml:space="preserve"> Whenever I went over there he was in their casita</w:t>
      </w:r>
      <w:r w:rsidR="00E25686">
        <w:t xml:space="preserve"> (</w:t>
      </w:r>
      <w:r w:rsidR="00254284">
        <w:t xml:space="preserve">a little </w:t>
      </w:r>
      <w:r w:rsidR="00734D05">
        <w:t>guest</w:t>
      </w:r>
      <w:r w:rsidR="00254284">
        <w:t xml:space="preserve"> house in </w:t>
      </w:r>
      <w:r w:rsidR="00734D05">
        <w:t>their backyard</w:t>
      </w:r>
      <w:r w:rsidR="00E25686">
        <w:t xml:space="preserve">) </w:t>
      </w:r>
      <w:r w:rsidR="00300DC7">
        <w:t>playing classic video games</w:t>
      </w:r>
      <w:r w:rsidR="00734D05">
        <w:t xml:space="preserve"> or watching old TV shows</w:t>
      </w:r>
      <w:r w:rsidR="00300DC7">
        <w:t>. He ha</w:t>
      </w:r>
      <w:r w:rsidR="00374489">
        <w:t>d</w:t>
      </w:r>
      <w:r w:rsidR="00300DC7">
        <w:t xml:space="preserve"> this insane collection of old cartridges and consoles, and let me tell you, old video games are </w:t>
      </w:r>
      <w:r w:rsidR="00300DC7" w:rsidRPr="00300DC7">
        <w:rPr>
          <w:i/>
          <w:iCs/>
        </w:rPr>
        <w:t>cool</w:t>
      </w:r>
      <w:r w:rsidR="00300DC7">
        <w:t xml:space="preserve">. You’re a tank and you shoot another tank. You’re a robot and you take over other robots. It’s simple, fast, and fun. In some ways those old games are better than the massive 3D open world mega games we have now. </w:t>
      </w:r>
    </w:p>
    <w:p w14:paraId="5B30ABB8" w14:textId="49BEA1EB" w:rsidR="00895D45" w:rsidRDefault="00895D45" w:rsidP="00895D45">
      <w:pPr>
        <w:pStyle w:val="NoSpacing"/>
        <w:spacing w:line="480" w:lineRule="auto"/>
        <w:ind w:firstLine="432"/>
      </w:pPr>
      <w:r>
        <w:lastRenderedPageBreak/>
        <w:t>One time Aanya’s dad taught me</w:t>
      </w:r>
      <w:r w:rsidR="007103A4">
        <w:t xml:space="preserve">, Aanya, and </w:t>
      </w:r>
      <w:r>
        <w:t>Aanya’s little brother how to write a simple Ping Pong video game using the Python programming language. It was amazing. It took like an hour and suddenly we had a working game.</w:t>
      </w:r>
      <w:r>
        <w:rPr>
          <w:rStyle w:val="FootnoteReference"/>
        </w:rPr>
        <w:footnoteReference w:id="1"/>
      </w:r>
    </w:p>
    <w:p w14:paraId="79989449" w14:textId="5EEF4F34" w:rsidR="007103A4" w:rsidRDefault="007103A4" w:rsidP="00895D45">
      <w:pPr>
        <w:pStyle w:val="NoSpacing"/>
        <w:spacing w:line="480" w:lineRule="auto"/>
        <w:ind w:firstLine="432"/>
      </w:pPr>
      <w:r>
        <w:t xml:space="preserve">Sometimes back then I thought I might want to become a computer programmer when I grew up. But I also sometimes thought I wanted to be an electrical engineer, a physicist, a roboticist, a mechanical engineer, a math teacher, a professional basketball player, a writer of science fiction novels, or a pilot. </w:t>
      </w:r>
    </w:p>
    <w:p w14:paraId="79AA42D7" w14:textId="62998209" w:rsidR="007103A4" w:rsidRDefault="007103A4" w:rsidP="00895D45">
      <w:pPr>
        <w:pStyle w:val="NoSpacing"/>
        <w:spacing w:line="480" w:lineRule="auto"/>
        <w:ind w:firstLine="432"/>
      </w:pPr>
      <w:r>
        <w:t xml:space="preserve">There are so many cool things a person can do with his life. </w:t>
      </w:r>
    </w:p>
    <w:p w14:paraId="0F7FC525" w14:textId="3928833F" w:rsidR="00300DC7" w:rsidRDefault="007103A4" w:rsidP="00734D05">
      <w:pPr>
        <w:pStyle w:val="NoSpacing"/>
        <w:spacing w:line="480" w:lineRule="auto"/>
        <w:ind w:firstLine="432"/>
      </w:pPr>
      <w:r>
        <w:t xml:space="preserve">Anyway, when I was </w:t>
      </w:r>
      <w:r w:rsidR="00734D05">
        <w:t xml:space="preserve">little, I spent a lot of time in that casita playing games and watching shows like </w:t>
      </w:r>
      <w:proofErr w:type="spellStart"/>
      <w:r w:rsidR="00734D05" w:rsidRPr="00374489">
        <w:rPr>
          <w:i/>
          <w:iCs/>
        </w:rPr>
        <w:t>Spectreman</w:t>
      </w:r>
      <w:proofErr w:type="spellEnd"/>
      <w:r w:rsidR="00734D05">
        <w:t xml:space="preserve"> </w:t>
      </w:r>
      <w:r w:rsidR="00374489">
        <w:t xml:space="preserve">and </w:t>
      </w:r>
      <w:r w:rsidR="00374489" w:rsidRPr="00374489">
        <w:rPr>
          <w:i/>
          <w:iCs/>
        </w:rPr>
        <w:t>Space Giants</w:t>
      </w:r>
      <w:r w:rsidR="00374489">
        <w:t xml:space="preserve"> </w:t>
      </w:r>
      <w:r w:rsidR="00734D05">
        <w:t xml:space="preserve">with Aanya. </w:t>
      </w:r>
      <w:r w:rsidR="00300DC7">
        <w:t xml:space="preserve">We were just regular friends and never once thought of ourselves as anything else. But then, at the end of </w:t>
      </w:r>
      <w:r w:rsidR="00374489">
        <w:t>sixth</w:t>
      </w:r>
      <w:r w:rsidR="00300DC7">
        <w:t xml:space="preserve"> grade, </w:t>
      </w:r>
      <w:r w:rsidR="00A84A2F">
        <w:t xml:space="preserve">when everyone in my class suddenly decided it was ok for </w:t>
      </w:r>
      <w:r w:rsidR="00300DC7">
        <w:t>people to not just</w:t>
      </w:r>
      <w:r w:rsidR="00A84A2F" w:rsidRPr="00B57F22">
        <w:t xml:space="preserve"> like each other, </w:t>
      </w:r>
      <w:r w:rsidR="00300DC7">
        <w:t xml:space="preserve">but to “like </w:t>
      </w:r>
      <w:proofErr w:type="spellStart"/>
      <w:r w:rsidR="00300DC7">
        <w:t>like</w:t>
      </w:r>
      <w:proofErr w:type="spellEnd"/>
      <w:r w:rsidR="00300DC7">
        <w:t>” each other, everything changed. At my school, a girl named</w:t>
      </w:r>
      <w:r w:rsidR="00A84A2F" w:rsidRPr="00B57F22">
        <w:t xml:space="preserve"> Victoria started this</w:t>
      </w:r>
      <w:r w:rsidR="00A84A2F">
        <w:t xml:space="preserve"> “Playground Poll” called </w:t>
      </w:r>
      <w:r w:rsidR="00A84A2F" w:rsidRPr="00B57F22">
        <w:rPr>
          <w:i/>
          <w:iCs/>
        </w:rPr>
        <w:t>Who Do You Like?</w:t>
      </w:r>
      <w:r w:rsidR="00A84A2F">
        <w:t xml:space="preserve"> </w:t>
      </w:r>
      <w:r w:rsidR="00A84A2F" w:rsidRPr="00B57F22">
        <w:t xml:space="preserve">where everyone </w:t>
      </w:r>
      <w:r w:rsidR="00300DC7">
        <w:t>had to pick</w:t>
      </w:r>
      <w:r w:rsidR="00A84A2F" w:rsidRPr="00B57F22">
        <w:t xml:space="preserve"> someone</w:t>
      </w:r>
      <w:r w:rsidR="00300DC7">
        <w:t xml:space="preserve">. I </w:t>
      </w:r>
      <w:r w:rsidR="00734D05">
        <w:t>picked</w:t>
      </w:r>
      <w:r w:rsidR="00300DC7">
        <w:t xml:space="preserve"> Aanya </w:t>
      </w:r>
      <w:r w:rsidR="00374489">
        <w:t>Norwood</w:t>
      </w:r>
      <w:r w:rsidR="00300DC7">
        <w:t xml:space="preserve">. </w:t>
      </w:r>
    </w:p>
    <w:p w14:paraId="4B112D01" w14:textId="77777777" w:rsidR="007103A4" w:rsidRDefault="00734D05" w:rsidP="00734D05">
      <w:pPr>
        <w:pStyle w:val="NoSpacing"/>
        <w:spacing w:line="480" w:lineRule="auto"/>
        <w:ind w:firstLine="432"/>
      </w:pPr>
      <w:r>
        <w:t xml:space="preserve">It was perfect—she didn’t go to my school so there’d be no teasing or pressure. </w:t>
      </w:r>
      <w:r w:rsidR="00300DC7">
        <w:t xml:space="preserve">But then I encountered a most unusual and unexpected problem. </w:t>
      </w:r>
    </w:p>
    <w:p w14:paraId="33BAD085" w14:textId="56898441" w:rsidR="00300DC7" w:rsidRDefault="00300DC7" w:rsidP="00734D05">
      <w:pPr>
        <w:pStyle w:val="NoSpacing"/>
        <w:spacing w:line="480" w:lineRule="auto"/>
        <w:ind w:firstLine="432"/>
      </w:pPr>
      <w:r>
        <w:t>I</w:t>
      </w:r>
      <w:r w:rsidR="007103A4">
        <w:t>n announcing to my classmates that I liked her, I discovered that I</w:t>
      </w:r>
      <w:r>
        <w:t xml:space="preserve"> </w:t>
      </w:r>
      <w:proofErr w:type="gramStart"/>
      <w:r>
        <w:t>actually liked</w:t>
      </w:r>
      <w:proofErr w:type="gramEnd"/>
      <w:r>
        <w:t xml:space="preserve"> her. </w:t>
      </w:r>
    </w:p>
    <w:p w14:paraId="20DE3B03" w14:textId="77777777" w:rsidR="00300DC7" w:rsidRDefault="00300DC7" w:rsidP="00300DC7">
      <w:pPr>
        <w:pStyle w:val="NoSpacing"/>
        <w:spacing w:line="480" w:lineRule="auto"/>
        <w:ind w:firstLine="432"/>
      </w:pPr>
      <w:r>
        <w:t xml:space="preserve">As in like </w:t>
      </w:r>
      <w:proofErr w:type="spellStart"/>
      <w:r>
        <w:t>like</w:t>
      </w:r>
      <w:proofErr w:type="spellEnd"/>
      <w:r>
        <w:t>.</w:t>
      </w:r>
    </w:p>
    <w:p w14:paraId="72B5DBAF" w14:textId="7FC73B8F" w:rsidR="007103A4" w:rsidRDefault="00300DC7" w:rsidP="00734D05">
      <w:pPr>
        <w:pStyle w:val="NoSpacing"/>
        <w:spacing w:line="480" w:lineRule="auto"/>
        <w:ind w:firstLine="432"/>
      </w:pPr>
      <w:r>
        <w:lastRenderedPageBreak/>
        <w:t xml:space="preserve">After </w:t>
      </w:r>
      <w:r w:rsidR="007103A4">
        <w:t>I named Aanya as my crush in the Playground Poll</w:t>
      </w:r>
      <w:r>
        <w:t xml:space="preserve"> I couldn’t stop thinking about her.  </w:t>
      </w:r>
      <w:r w:rsidR="00A32782">
        <w:t xml:space="preserve">It was like she hijacked my brain. </w:t>
      </w:r>
      <w:r w:rsidR="007103A4">
        <w:t xml:space="preserve">For weeks. It was so weird. I don’t know if you’ve experienced this yet, but when you do, let me tell you…it’s ODD. </w:t>
      </w:r>
    </w:p>
    <w:p w14:paraId="7E4ED5EA" w14:textId="7170C716" w:rsidR="00D27CF4" w:rsidRDefault="009752FB" w:rsidP="00D27CF4">
      <w:pPr>
        <w:pStyle w:val="NoSpacing"/>
        <w:spacing w:line="480" w:lineRule="auto"/>
        <w:ind w:firstLine="432"/>
      </w:pPr>
      <w:r>
        <w:t xml:space="preserve">Someone’s your friend for years and you </w:t>
      </w:r>
      <w:r w:rsidR="00D27CF4" w:rsidRPr="00D27CF4">
        <w:t xml:space="preserve">laugh at their jokes, </w:t>
      </w:r>
      <w:r w:rsidR="00D27CF4">
        <w:t>watch old TV shows about monsters destroying Tokyo</w:t>
      </w:r>
      <w:r w:rsidR="00D27CF4" w:rsidRPr="00D27CF4">
        <w:t>, trade Pokémon card</w:t>
      </w:r>
      <w:r>
        <w:t>s…b</w:t>
      </w:r>
      <w:r w:rsidR="00D27CF4" w:rsidRPr="00D27CF4">
        <w:t>ut then, one day</w:t>
      </w:r>
      <w:r w:rsidR="00736B45">
        <w:t xml:space="preserve"> in </w:t>
      </w:r>
      <w:r w:rsidR="00D27CF4" w:rsidRPr="00D27CF4">
        <w:t xml:space="preserve">6th grade, </w:t>
      </w:r>
      <w:r w:rsidR="00736B45">
        <w:t xml:space="preserve">or </w:t>
      </w:r>
      <w:r w:rsidR="00D27CF4" w:rsidRPr="00D27CF4">
        <w:t xml:space="preserve">maybe 5th or 7th, </w:t>
      </w:r>
      <w:r w:rsidR="00A32782">
        <w:t>I think it’s different for everyone</w:t>
      </w:r>
      <w:r w:rsidR="00736B45">
        <w:t xml:space="preserve">, </w:t>
      </w:r>
      <w:r w:rsidR="00A32782">
        <w:t xml:space="preserve">there’s this big shift and </w:t>
      </w:r>
      <w:r w:rsidR="00A32782" w:rsidRPr="00A32782">
        <w:rPr>
          <w:i/>
          <w:iCs/>
        </w:rPr>
        <w:t>your friend</w:t>
      </w:r>
      <w:r w:rsidR="00A32782">
        <w:t xml:space="preserve"> becomes </w:t>
      </w:r>
      <w:r w:rsidR="00A32782" w:rsidRPr="00A32782">
        <w:rPr>
          <w:i/>
          <w:iCs/>
        </w:rPr>
        <w:t>your crush</w:t>
      </w:r>
      <w:r w:rsidR="00D27CF4" w:rsidRPr="00D27CF4">
        <w:t xml:space="preserve">. You’re just sitting there, ordinary day, and then </w:t>
      </w:r>
      <w:r w:rsidR="00D27CF4" w:rsidRPr="009752FB">
        <w:rPr>
          <w:b/>
          <w:bCs/>
        </w:rPr>
        <w:t>bam</w:t>
      </w:r>
      <w:r w:rsidR="00D27CF4" w:rsidRPr="00D27CF4">
        <w:t xml:space="preserve">. A ticklish, </w:t>
      </w:r>
      <w:r>
        <w:t>fluttering first-drop-on-the-</w:t>
      </w:r>
      <w:proofErr w:type="gramStart"/>
      <w:r>
        <w:t>roller-coaster</w:t>
      </w:r>
      <w:proofErr w:type="gramEnd"/>
      <w:r>
        <w:t xml:space="preserve"> feeling in your stomach every time you see the</w:t>
      </w:r>
      <w:r w:rsidR="00736B45">
        <w:t>m</w:t>
      </w:r>
      <w:r w:rsidR="00D27CF4" w:rsidRPr="00D27CF4">
        <w:t>. You catch yourself staring at them, thinking, “Wait… when did they get so beautiful?”</w:t>
      </w:r>
    </w:p>
    <w:p w14:paraId="03A308AE" w14:textId="6CE504B9" w:rsidR="007103A4" w:rsidRDefault="009752FB" w:rsidP="009752FB">
      <w:pPr>
        <w:pStyle w:val="NoSpacing"/>
        <w:spacing w:line="480" w:lineRule="auto"/>
        <w:ind w:firstLine="432"/>
      </w:pPr>
      <w:r w:rsidRPr="009752FB">
        <w:t xml:space="preserve">For me, it wasn’t just how </w:t>
      </w:r>
      <w:r>
        <w:t>Aanya</w:t>
      </w:r>
      <w:r w:rsidRPr="009752FB">
        <w:t xml:space="preserve"> looked—it was her voice. </w:t>
      </w:r>
      <w:r>
        <w:t>I’d known her my whole life and never thought at all about her voice and then one day she starts talking and I feel like my spine is humming</w:t>
      </w:r>
      <w:r w:rsidRPr="009752FB">
        <w:t xml:space="preserve">, like </w:t>
      </w:r>
      <w:r>
        <w:t>I’ve become some</w:t>
      </w:r>
      <w:r w:rsidRPr="009752FB">
        <w:t xml:space="preserve"> strange human tuning fork and she</w:t>
      </w:r>
      <w:r>
        <w:t xml:space="preserve">’s </w:t>
      </w:r>
      <w:r w:rsidRPr="009752FB">
        <w:t xml:space="preserve">the one perfect note that </w:t>
      </w:r>
      <w:r>
        <w:t>makes</w:t>
      </w:r>
      <w:r w:rsidRPr="009752FB">
        <w:t xml:space="preserve"> me resonate. </w:t>
      </w:r>
    </w:p>
    <w:p w14:paraId="1347B778" w14:textId="77777777" w:rsidR="00A32782" w:rsidRPr="00A32782" w:rsidRDefault="00A32782" w:rsidP="00A32782">
      <w:pPr>
        <w:pStyle w:val="NoSpacing"/>
        <w:spacing w:line="480" w:lineRule="auto"/>
        <w:ind w:firstLine="432"/>
      </w:pPr>
      <w:r w:rsidRPr="00A32782">
        <w:t>By the time summer break hit, I couldn’t hold it in anymore. One day, while helping Dad with yard work, I blurted it out:</w:t>
      </w:r>
    </w:p>
    <w:p w14:paraId="35665582" w14:textId="77777777" w:rsidR="00734D05" w:rsidRPr="00734D05" w:rsidRDefault="00734D05" w:rsidP="00734D05">
      <w:pPr>
        <w:pStyle w:val="NoSpacing"/>
        <w:spacing w:line="480" w:lineRule="auto"/>
        <w:ind w:firstLine="432"/>
      </w:pPr>
      <w:r w:rsidRPr="00734D05">
        <w:t>“I think I have a crush on Aanya,” I admitted, bracing for impact.</w:t>
      </w:r>
    </w:p>
    <w:p w14:paraId="63EE2190" w14:textId="77777777" w:rsidR="009752FB" w:rsidRDefault="00734D05" w:rsidP="00734D05">
      <w:pPr>
        <w:pStyle w:val="NoSpacing"/>
        <w:spacing w:line="480" w:lineRule="auto"/>
        <w:ind w:firstLine="432"/>
      </w:pPr>
      <w:r w:rsidRPr="00734D05">
        <w:t>Dad didn’t even bli</w:t>
      </w:r>
      <w:r>
        <w:t>n</w:t>
      </w:r>
      <w:r w:rsidRPr="00734D05">
        <w:t xml:space="preserve">k. “Well, it’s good she’s out of town,” he said casually. </w:t>
      </w:r>
    </w:p>
    <w:p w14:paraId="5091DEB1" w14:textId="7EABF1B1" w:rsidR="009752FB" w:rsidRDefault="009752FB" w:rsidP="00734D05">
      <w:pPr>
        <w:pStyle w:val="NoSpacing"/>
        <w:spacing w:line="480" w:lineRule="auto"/>
        <w:ind w:firstLine="432"/>
      </w:pPr>
      <w:r>
        <w:t xml:space="preserve">Aanya was always out of town during the summer. Her dad was from Missouri and her mom was from India and in the summer her family was always visiting relatives somewhere far away.  </w:t>
      </w:r>
    </w:p>
    <w:p w14:paraId="7665C707" w14:textId="77777777" w:rsidR="009752FB" w:rsidRDefault="009752FB" w:rsidP="00734D05">
      <w:pPr>
        <w:pStyle w:val="NoSpacing"/>
        <w:spacing w:line="480" w:lineRule="auto"/>
        <w:ind w:firstLine="432"/>
      </w:pPr>
    </w:p>
    <w:p w14:paraId="14E92E47" w14:textId="77777777" w:rsidR="009752FB" w:rsidRDefault="009752FB" w:rsidP="00734D05">
      <w:pPr>
        <w:pStyle w:val="NoSpacing"/>
        <w:spacing w:line="480" w:lineRule="auto"/>
        <w:ind w:firstLine="432"/>
      </w:pPr>
    </w:p>
    <w:p w14:paraId="0A7E16ED" w14:textId="0F13DADD" w:rsidR="009752FB" w:rsidRDefault="009752FB" w:rsidP="00734D05">
      <w:pPr>
        <w:pStyle w:val="NoSpacing"/>
        <w:spacing w:line="480" w:lineRule="auto"/>
        <w:ind w:firstLine="432"/>
      </w:pPr>
      <w:r>
        <w:lastRenderedPageBreak/>
        <w:t xml:space="preserve">“Why’s it good she’s out of town?” I </w:t>
      </w:r>
      <w:proofErr w:type="gramStart"/>
      <w:r>
        <w:t>said</w:t>
      </w:r>
      <w:proofErr w:type="gramEnd"/>
      <w:r>
        <w:t>.</w:t>
      </w:r>
    </w:p>
    <w:p w14:paraId="31EB1CD1" w14:textId="6EA1E877" w:rsidR="00734D05" w:rsidRPr="00734D05" w:rsidRDefault="00734D05" w:rsidP="00734D05">
      <w:pPr>
        <w:pStyle w:val="NoSpacing"/>
        <w:spacing w:line="480" w:lineRule="auto"/>
        <w:ind w:firstLine="432"/>
      </w:pPr>
      <w:r w:rsidRPr="00734D05">
        <w:t>“</w:t>
      </w:r>
      <w:r w:rsidR="009752FB">
        <w:t>It gives</w:t>
      </w:r>
      <w:r w:rsidRPr="00734D05">
        <w:t xml:space="preserve"> you time to get ready.”</w:t>
      </w:r>
    </w:p>
    <w:p w14:paraId="23BD476F" w14:textId="77777777" w:rsidR="00734D05" w:rsidRPr="00734D05" w:rsidRDefault="00734D05" w:rsidP="00734D05">
      <w:pPr>
        <w:pStyle w:val="NoSpacing"/>
        <w:spacing w:line="480" w:lineRule="auto"/>
        <w:ind w:firstLine="432"/>
      </w:pPr>
      <w:r w:rsidRPr="00734D05">
        <w:t>“Get ready?” I asked, confused.</w:t>
      </w:r>
    </w:p>
    <w:p w14:paraId="2F6A2812" w14:textId="042F5D3C" w:rsidR="00734D05" w:rsidRDefault="00734D05" w:rsidP="00734D05">
      <w:pPr>
        <w:pStyle w:val="NoSpacing"/>
        <w:spacing w:line="480" w:lineRule="auto"/>
        <w:ind w:firstLine="432"/>
      </w:pPr>
      <w:r w:rsidRPr="00734D05">
        <w:t xml:space="preserve">“Sure,” </w:t>
      </w:r>
      <w:r w:rsidR="009752FB">
        <w:t>said Dad</w:t>
      </w:r>
      <w:r w:rsidRPr="00734D05">
        <w:t>. “</w:t>
      </w:r>
      <w:r>
        <w:t>We’ll get you some new</w:t>
      </w:r>
      <w:r w:rsidRPr="00734D05">
        <w:t xml:space="preserve"> clothes, a haircut, maybe a little sun and exercise.</w:t>
      </w:r>
      <w:r>
        <w:t xml:space="preserve"> All the things a man needs to be confident when he’s trying to woo a woman.</w:t>
      </w:r>
      <w:r w:rsidRPr="00734D05">
        <w:t>”</w:t>
      </w:r>
    </w:p>
    <w:p w14:paraId="168FFD9A" w14:textId="77777777" w:rsidR="00734D05" w:rsidRDefault="00734D05" w:rsidP="00734D05">
      <w:pPr>
        <w:pStyle w:val="NoSpacing"/>
        <w:spacing w:line="480" w:lineRule="auto"/>
        <w:ind w:firstLine="432"/>
      </w:pPr>
      <w:r>
        <w:t>“Don’t say woo a woman. That’s weird.”</w:t>
      </w:r>
    </w:p>
    <w:p w14:paraId="2D00C63A" w14:textId="77777777" w:rsidR="00734D05" w:rsidRDefault="00734D05" w:rsidP="00734D05">
      <w:pPr>
        <w:pStyle w:val="NoSpacing"/>
        <w:spacing w:line="480" w:lineRule="auto"/>
        <w:ind w:firstLine="432"/>
      </w:pPr>
      <w:r>
        <w:t>“Come on,” said Dad. “I have an idea.”</w:t>
      </w:r>
    </w:p>
    <w:p w14:paraId="11C16B47" w14:textId="28186DC3" w:rsidR="00300DC7" w:rsidRDefault="00300DC7" w:rsidP="00A84A2F">
      <w:pPr>
        <w:pStyle w:val="NoSpacing"/>
        <w:spacing w:line="480" w:lineRule="auto"/>
        <w:ind w:firstLine="432"/>
      </w:pPr>
      <w:r>
        <w:t xml:space="preserve">Then, in a twist </w:t>
      </w:r>
      <w:r w:rsidR="00734D05">
        <w:t>I would have never seen coming</w:t>
      </w:r>
      <w:r>
        <w:t xml:space="preserve"> (which is typical for my dad), he announced we were quitting yardwork early and headed to the playground to play basketball. </w:t>
      </w:r>
    </w:p>
    <w:p w14:paraId="443D2BDB" w14:textId="77777777" w:rsidR="00300DC7" w:rsidRDefault="00300DC7" w:rsidP="00A84A2F">
      <w:pPr>
        <w:pStyle w:val="NoSpacing"/>
        <w:spacing w:line="480" w:lineRule="auto"/>
        <w:ind w:firstLine="432"/>
      </w:pPr>
      <w:r>
        <w:t xml:space="preserve">“This is Day One of your Summer of Basketball Practice,” Dad told me as I shot a free throw. </w:t>
      </w:r>
    </w:p>
    <w:p w14:paraId="79C838B6" w14:textId="77777777" w:rsidR="00300DC7" w:rsidRDefault="003D5BA0" w:rsidP="00A84A2F">
      <w:pPr>
        <w:pStyle w:val="NoSpacing"/>
        <w:spacing w:line="480" w:lineRule="auto"/>
        <w:ind w:firstLine="432"/>
      </w:pPr>
      <w:r>
        <w:t xml:space="preserve">“Why is it my Summer of Basketball Practice?” I </w:t>
      </w:r>
      <w:r w:rsidR="00734D05">
        <w:t>asked</w:t>
      </w:r>
      <w:r>
        <w:t xml:space="preserve">. </w:t>
      </w:r>
    </w:p>
    <w:p w14:paraId="11349B40" w14:textId="77777777" w:rsidR="003D5BA0" w:rsidRDefault="003D5BA0" w:rsidP="003D5BA0">
      <w:pPr>
        <w:pStyle w:val="NoSpacing"/>
        <w:spacing w:line="480" w:lineRule="auto"/>
        <w:ind w:firstLine="432"/>
      </w:pPr>
      <w:r>
        <w:t xml:space="preserve">“Because </w:t>
      </w:r>
      <w:r w:rsidR="00374489">
        <w:t>you’ll be in 7</w:t>
      </w:r>
      <w:r w:rsidR="00374489" w:rsidRPr="00374489">
        <w:rPr>
          <w:vertAlign w:val="superscript"/>
        </w:rPr>
        <w:t>th</w:t>
      </w:r>
      <w:r w:rsidR="00374489">
        <w:t xml:space="preserve"> grade</w:t>
      </w:r>
      <w:r>
        <w:t xml:space="preserve"> next year </w:t>
      </w:r>
      <w:r w:rsidR="00374489">
        <w:t>which means</w:t>
      </w:r>
      <w:r>
        <w:t xml:space="preserve"> you can try out for the team,” said Dad. “Chicks dig athletes.”</w:t>
      </w:r>
    </w:p>
    <w:p w14:paraId="2A34A6C4" w14:textId="77777777" w:rsidR="00734D05" w:rsidRDefault="00734D05" w:rsidP="003D5BA0">
      <w:pPr>
        <w:pStyle w:val="NoSpacing"/>
        <w:spacing w:line="480" w:lineRule="auto"/>
        <w:ind w:firstLine="432"/>
      </w:pPr>
      <w:r>
        <w:t>(</w:t>
      </w:r>
      <w:r w:rsidR="007A090C">
        <w:t>sketch of lawn equipment left unattended)</w:t>
      </w:r>
    </w:p>
    <w:p w14:paraId="40EE6FBD" w14:textId="77777777" w:rsidR="003D5BA0" w:rsidRDefault="003D5BA0" w:rsidP="003D5BA0">
      <w:pPr>
        <w:pStyle w:val="NoSpacing"/>
        <w:spacing w:line="480" w:lineRule="auto"/>
        <w:ind w:firstLine="432"/>
      </w:pPr>
    </w:p>
    <w:p w14:paraId="16418AE4" w14:textId="77777777" w:rsidR="00A84A2F" w:rsidRDefault="00A84A2F" w:rsidP="00A84A2F">
      <w:pPr>
        <w:pStyle w:val="NoSpacing"/>
        <w:spacing w:line="480" w:lineRule="auto"/>
        <w:ind w:firstLine="432"/>
      </w:pPr>
      <w:r>
        <w:t xml:space="preserve">Did you know that a standard basketball hoop is wide enough to nearly fit two full basketballs </w:t>
      </w:r>
      <w:r w:rsidR="007A090C">
        <w:t>side by side</w:t>
      </w:r>
      <w:r>
        <w:t>?</w:t>
      </w:r>
    </w:p>
    <w:p w14:paraId="6B7A0F83" w14:textId="77777777" w:rsidR="00A84A2F" w:rsidRDefault="00A84A2F" w:rsidP="00A84A2F">
      <w:pPr>
        <w:pStyle w:val="NoSpacing"/>
        <w:spacing w:line="480" w:lineRule="auto"/>
        <w:ind w:firstLine="432"/>
      </w:pPr>
      <w:r>
        <w:t>(diagram showing a hoop with two balls – ball diameter 9.5” hoop diameter 18”).</w:t>
      </w:r>
    </w:p>
    <w:p w14:paraId="44B207C1" w14:textId="77777777" w:rsidR="003D5BA0" w:rsidRDefault="003D5BA0" w:rsidP="00A84A2F">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7CE057FE" w14:textId="77777777" w:rsidR="003D5BA0" w:rsidRDefault="003D5BA0" w:rsidP="00A84A2F">
      <w:pPr>
        <w:pStyle w:val="NoSpacing"/>
        <w:spacing w:line="480" w:lineRule="auto"/>
        <w:ind w:firstLine="432"/>
      </w:pPr>
      <w:r>
        <w:lastRenderedPageBreak/>
        <w:t>(diagram: flat angle vs rainbow arc)</w:t>
      </w:r>
    </w:p>
    <w:p w14:paraId="459CA628" w14:textId="77777777" w:rsidR="003D5BA0" w:rsidRDefault="003D5BA0" w:rsidP="00A84A2F">
      <w:pPr>
        <w:pStyle w:val="NoSpacing"/>
        <w:spacing w:line="480" w:lineRule="auto"/>
        <w:ind w:firstLine="432"/>
      </w:pPr>
      <w:r>
        <w:t>But if you shoot with a nice arc, the ball comes down vertically, giving you the full 18 inches to work with (Diagram: optimal arc).</w:t>
      </w:r>
    </w:p>
    <w:p w14:paraId="259F222D" w14:textId="54B8D7F6" w:rsidR="00A84A2F" w:rsidRDefault="003D5BA0" w:rsidP="003D5BA0">
      <w:pPr>
        <w:pStyle w:val="NoSpacing"/>
        <w:spacing w:line="480" w:lineRule="auto"/>
        <w:ind w:firstLine="432"/>
      </w:pPr>
      <w:r>
        <w:t>I started practicing basketball every day after that. Day One of the Summer of Basketball Practice soon became Day Forty-One, and I hadn’t missed a single day. And along the way, Mateo, then Lucas, then</w:t>
      </w:r>
      <w:r w:rsidR="009752FB">
        <w:t xml:space="preserve"> Ibrahim (a homeschooled kid from the neighborhood) </w:t>
      </w:r>
      <w:r>
        <w:t xml:space="preserve">all started playing with me. By the end of </w:t>
      </w:r>
      <w:proofErr w:type="gramStart"/>
      <w:r>
        <w:t>summer</w:t>
      </w:r>
      <w:proofErr w:type="gramEnd"/>
      <w:r>
        <w:t xml:space="preserve"> </w:t>
      </w:r>
      <w:r w:rsidR="00A84A2F">
        <w:t xml:space="preserve">I wasn’t interested so much in basketball as a way to impress Aanya as I was in basketball </w:t>
      </w:r>
      <w:r>
        <w:t xml:space="preserve">just </w:t>
      </w:r>
      <w:r w:rsidR="00A84A2F">
        <w:t>because it was fun, which, years later I would realize was precisely what Dad’s intent was</w:t>
      </w:r>
      <w:r w:rsidR="00374489">
        <w:t xml:space="preserve"> that summer</w:t>
      </w:r>
      <w:r w:rsidR="00A84A2F">
        <w:t xml:space="preserve">. </w:t>
      </w:r>
    </w:p>
    <w:p w14:paraId="64EEE36D" w14:textId="77777777" w:rsidR="003D5BA0" w:rsidRDefault="003D5BA0" w:rsidP="003D5BA0">
      <w:pPr>
        <w:pStyle w:val="NoSpacing"/>
        <w:spacing w:line="480" w:lineRule="auto"/>
        <w:ind w:firstLine="432"/>
      </w:pPr>
      <w:r>
        <w:t>(illustration: bouncing basketball)</w:t>
      </w:r>
    </w:p>
    <w:p w14:paraId="3B97A696" w14:textId="0FE94341" w:rsidR="00A84A2F" w:rsidRDefault="00A84A2F" w:rsidP="00A84A2F">
      <w:pPr>
        <w:pStyle w:val="NoSpacing"/>
        <w:spacing w:line="480" w:lineRule="auto"/>
        <w:ind w:firstLine="432"/>
      </w:pPr>
      <w:r>
        <w:t xml:space="preserve">Not that I was thinking about basketball </w:t>
      </w:r>
      <w:r w:rsidR="00374489">
        <w:t>the</w:t>
      </w:r>
      <w:r>
        <w:t xml:space="preserve"> night I got </w:t>
      </w:r>
      <w:r w:rsidR="007A090C">
        <w:t>Aanya’s text</w:t>
      </w:r>
      <w:r>
        <w:t xml:space="preserve">. Except </w:t>
      </w:r>
      <w:r w:rsidR="007A090C">
        <w:t>I kind of</w:t>
      </w:r>
      <w:r>
        <w:t xml:space="preserve"> was. I was also thinking about </w:t>
      </w:r>
      <w:r w:rsidR="00374489" w:rsidRPr="00E25D2D">
        <w:rPr>
          <w:i/>
          <w:iCs/>
        </w:rPr>
        <w:t>Robin Dynamo</w:t>
      </w:r>
      <w:r>
        <w:t xml:space="preserve">. Would Aanya be interested in </w:t>
      </w:r>
      <w:r w:rsidR="00374489">
        <w:t>the book</w:t>
      </w:r>
      <w:r>
        <w:t xml:space="preserve">? </w:t>
      </w:r>
      <w:r w:rsidR="007A090C">
        <w:t>Could I make her see how cool it was?</w:t>
      </w:r>
    </w:p>
    <w:p w14:paraId="43DEA81A" w14:textId="77777777" w:rsidR="003D5BA0" w:rsidRDefault="003D5BA0" w:rsidP="00A84A2F">
      <w:pPr>
        <w:pStyle w:val="NoSpacing"/>
        <w:spacing w:line="480" w:lineRule="auto"/>
        <w:ind w:firstLine="432"/>
      </w:pPr>
      <w:r>
        <w:t xml:space="preserve">After a quick shower and a change into the “super swank” outfit Dad and I had picked out weeks before, I slipped </w:t>
      </w:r>
      <w:r w:rsidR="00374489">
        <w:rPr>
          <w:i/>
          <w:iCs/>
        </w:rPr>
        <w:t>Robin Dynamo</w:t>
      </w:r>
      <w:r>
        <w:t xml:space="preserve"> into my backpack. </w:t>
      </w:r>
    </w:p>
    <w:p w14:paraId="4FE3BE98" w14:textId="77777777" w:rsidR="00DE37B8" w:rsidRDefault="00DE37B8" w:rsidP="00A84A2F">
      <w:pPr>
        <w:pStyle w:val="NoSpacing"/>
        <w:spacing w:line="480" w:lineRule="auto"/>
        <w:ind w:firstLine="432"/>
      </w:pPr>
      <w:r>
        <w:t xml:space="preserve">“Okay, I’m going now,” I said. </w:t>
      </w:r>
    </w:p>
    <w:p w14:paraId="6F139C31" w14:textId="77777777" w:rsidR="00DE37B8" w:rsidRDefault="00DE37B8" w:rsidP="00A84A2F">
      <w:pPr>
        <w:pStyle w:val="NoSpacing"/>
        <w:spacing w:line="480" w:lineRule="auto"/>
        <w:ind w:firstLine="432"/>
      </w:pPr>
      <w:r>
        <w:t>“Remember what we’ve talked about,” said Dad.</w:t>
      </w:r>
    </w:p>
    <w:p w14:paraId="5E5BEEDF" w14:textId="77777777" w:rsidR="00DE37B8" w:rsidRDefault="00DE37B8" w:rsidP="00A84A2F">
      <w:pPr>
        <w:pStyle w:val="NoSpacing"/>
        <w:spacing w:line="480" w:lineRule="auto"/>
        <w:ind w:firstLine="432"/>
      </w:pPr>
      <w:r>
        <w:t xml:space="preserve">“Be cool, be chill, just be a good friend and see what happens,” I said, </w:t>
      </w:r>
      <w:r w:rsidR="003D5BA0">
        <w:t>parroting Dad’s advice.</w:t>
      </w:r>
    </w:p>
    <w:p w14:paraId="07E7D095" w14:textId="77777777" w:rsidR="00DE37B8" w:rsidRDefault="00DE37B8" w:rsidP="00A84A2F">
      <w:pPr>
        <w:pStyle w:val="NoSpacing"/>
        <w:spacing w:line="480" w:lineRule="auto"/>
        <w:ind w:firstLine="432"/>
      </w:pPr>
      <w:r>
        <w:t>“That’s right</w:t>
      </w:r>
      <w:r w:rsidR="003D5BA0">
        <w:t>,” he said. “</w:t>
      </w:r>
      <w:r>
        <w:t>Good luck, Gav.”</w:t>
      </w:r>
    </w:p>
    <w:p w14:paraId="6339A95C" w14:textId="77777777" w:rsidR="00374489" w:rsidRDefault="00374489" w:rsidP="00A84A2F">
      <w:pPr>
        <w:pStyle w:val="NoSpacing"/>
        <w:spacing w:line="480" w:lineRule="auto"/>
        <w:ind w:firstLine="432"/>
      </w:pPr>
    </w:p>
    <w:p w14:paraId="36232855" w14:textId="77777777" w:rsidR="003D5BA0" w:rsidRDefault="003D5BA0" w:rsidP="00A84A2F">
      <w:pPr>
        <w:pStyle w:val="NoSpacing"/>
        <w:spacing w:line="480" w:lineRule="auto"/>
        <w:ind w:firstLine="432"/>
      </w:pPr>
      <w:r>
        <w:t>(illustration – riding a bike down the street)</w:t>
      </w:r>
    </w:p>
    <w:p w14:paraId="7DCF0CA8" w14:textId="77777777" w:rsidR="00374489" w:rsidRDefault="00374489" w:rsidP="00A84A2F">
      <w:pPr>
        <w:pStyle w:val="NoSpacing"/>
        <w:spacing w:line="480" w:lineRule="auto"/>
        <w:ind w:firstLine="432"/>
      </w:pPr>
    </w:p>
    <w:p w14:paraId="0B2589B0" w14:textId="3C6FACB7" w:rsidR="00A84A2F" w:rsidRDefault="00A84A2F" w:rsidP="00A84A2F">
      <w:pPr>
        <w:pStyle w:val="NoSpacing"/>
        <w:spacing w:line="480" w:lineRule="auto"/>
        <w:ind w:firstLine="432"/>
      </w:pPr>
      <w:r w:rsidRPr="002D2E08">
        <w:t xml:space="preserve">It </w:t>
      </w:r>
      <w:r>
        <w:t>took only</w:t>
      </w:r>
      <w:r w:rsidRPr="002D2E08">
        <w:t xml:space="preserve"> a few minutes to </w:t>
      </w:r>
      <w:r w:rsidR="007A090C">
        <w:t xml:space="preserve">bike to </w:t>
      </w:r>
      <w:r w:rsidRPr="002D2E08">
        <w:t>Aanya’s house</w:t>
      </w:r>
      <w:r w:rsidR="007A090C">
        <w:t>,</w:t>
      </w:r>
      <w:r w:rsidRPr="002D2E08">
        <w:t xml:space="preserve"> </w:t>
      </w:r>
      <w:r>
        <w:t>but crossing Rainier Park felt like entering a</w:t>
      </w:r>
      <w:r w:rsidR="007A090C">
        <w:t xml:space="preserve">nother </w:t>
      </w:r>
      <w:r>
        <w:t>world</w:t>
      </w:r>
      <w:r w:rsidRPr="002D2E08">
        <w:t xml:space="preserve">. </w:t>
      </w:r>
      <w:r w:rsidRPr="00C8067E">
        <w:t>On her side</w:t>
      </w:r>
      <w:r w:rsidR="00374489">
        <w:t xml:space="preserve"> of the park</w:t>
      </w:r>
      <w:r w:rsidRPr="00C8067E">
        <w:t xml:space="preserve">, the houses were bigger, </w:t>
      </w:r>
      <w:r w:rsidR="007A090C">
        <w:t xml:space="preserve">the yards </w:t>
      </w:r>
      <w:r w:rsidR="00E25D2D">
        <w:t xml:space="preserve">were </w:t>
      </w:r>
      <w:r w:rsidR="007A090C">
        <w:t xml:space="preserve">sprawling, </w:t>
      </w:r>
      <w:r w:rsidR="00E25D2D">
        <w:t xml:space="preserve">and </w:t>
      </w:r>
      <w:r w:rsidR="007A090C">
        <w:t xml:space="preserve">the sidewalks </w:t>
      </w:r>
      <w:r w:rsidR="00E25D2D">
        <w:t xml:space="preserve">were </w:t>
      </w:r>
      <w:r w:rsidR="007A090C">
        <w:t>lined with little free libraries</w:t>
      </w:r>
      <w:r w:rsidR="00A32782">
        <w:t xml:space="preserve"> </w:t>
      </w:r>
      <w:r w:rsidR="00D4688C">
        <w:t xml:space="preserve">where sometimes you could find </w:t>
      </w:r>
      <w:proofErr w:type="gramStart"/>
      <w:r w:rsidR="00D4688C">
        <w:t>really cool</w:t>
      </w:r>
      <w:proofErr w:type="gramEnd"/>
      <w:r w:rsidR="00D4688C">
        <w:t xml:space="preserve"> and obscure old books</w:t>
      </w:r>
      <w:r w:rsidR="00A32782">
        <w:rPr>
          <w:rStyle w:val="FootnoteReference"/>
        </w:rPr>
        <w:footnoteReference w:id="2"/>
      </w:r>
      <w:r w:rsidR="007A090C">
        <w:t>.</w:t>
      </w:r>
      <w:r w:rsidR="00E25D2D">
        <w:t xml:space="preserve"> Mature elm trees provided a canopy of shade on the nice side of Ranier Park, and the roads seemed wider and </w:t>
      </w:r>
      <w:proofErr w:type="gramStart"/>
      <w:r w:rsidR="00E25D2D">
        <w:t>more clean</w:t>
      </w:r>
      <w:proofErr w:type="gramEnd"/>
      <w:r w:rsidR="00E25D2D">
        <w:t xml:space="preserve">, somehow. </w:t>
      </w:r>
      <w:r w:rsidR="007A090C">
        <w:t xml:space="preserve"> </w:t>
      </w:r>
    </w:p>
    <w:p w14:paraId="720BF432" w14:textId="558D9C81" w:rsidR="00A84A2F" w:rsidRDefault="00A84A2F" w:rsidP="00E25D2D">
      <w:pPr>
        <w:pStyle w:val="NoSpacing"/>
        <w:spacing w:line="480" w:lineRule="auto"/>
        <w:ind w:firstLine="432"/>
      </w:pPr>
      <w:r w:rsidRPr="00C8067E">
        <w:t>Aanya’s house had two stories with big glass windows overlooking the park, a swimming pool</w:t>
      </w:r>
      <w:r w:rsidR="003D5BA0">
        <w:t xml:space="preserve"> in the back yard</w:t>
      </w:r>
      <w:r w:rsidRPr="00C8067E">
        <w:t>, and</w:t>
      </w:r>
      <w:r w:rsidR="003D5BA0">
        <w:t>, of course, the casita.</w:t>
      </w:r>
      <w:r w:rsidR="00E25D2D">
        <w:t xml:space="preserve"> </w:t>
      </w:r>
      <w:r>
        <w:t>Even her front door was fancy, a dark red</w:t>
      </w:r>
      <w:r w:rsidR="003D5BA0">
        <w:t>,</w:t>
      </w:r>
      <w:r>
        <w:t xml:space="preserve"> </w:t>
      </w:r>
      <w:r w:rsidR="003D5BA0">
        <w:t>ornately carved</w:t>
      </w:r>
      <w:r>
        <w:t xml:space="preserve"> </w:t>
      </w:r>
      <w:r w:rsidR="007A090C">
        <w:t>thing that looked like it belonged in a mansion</w:t>
      </w:r>
      <w:r>
        <w:t xml:space="preserve">. After I rang the bell, and waited for someone to answer, and listened to their dog bark, and waited some more, </w:t>
      </w:r>
      <w:r w:rsidR="00833725">
        <w:t>a crazy idea hit me.</w:t>
      </w:r>
    </w:p>
    <w:p w14:paraId="4FA414E1" w14:textId="77777777" w:rsidR="00A84A2F" w:rsidRPr="00DA4EF8" w:rsidRDefault="00A84A2F" w:rsidP="00A84A2F">
      <w:pPr>
        <w:pStyle w:val="NoSpacing"/>
        <w:spacing w:line="480" w:lineRule="auto"/>
        <w:ind w:firstLine="432"/>
        <w:rPr>
          <w:i/>
          <w:iCs/>
        </w:rPr>
      </w:pPr>
      <w:r w:rsidRPr="00DA4EF8">
        <w:rPr>
          <w:i/>
          <w:iCs/>
        </w:rPr>
        <w:t xml:space="preserve">What if I </w:t>
      </w:r>
      <w:r w:rsidR="00833725">
        <w:rPr>
          <w:i/>
          <w:iCs/>
        </w:rPr>
        <w:t>hugged her?</w:t>
      </w:r>
    </w:p>
    <w:p w14:paraId="64C1D92C" w14:textId="789AE58C" w:rsidR="00833725" w:rsidRPr="00E25D2D" w:rsidRDefault="00833725" w:rsidP="00833725">
      <w:pPr>
        <w:pStyle w:val="NoSpacing"/>
        <w:spacing w:line="480" w:lineRule="auto"/>
        <w:ind w:firstLine="432"/>
        <w:rPr>
          <w:i/>
          <w:iCs/>
        </w:rPr>
      </w:pPr>
      <w:r w:rsidRPr="00833725">
        <w:t>I imagined it—Aanya opening the door, smiling, saying “</w:t>
      </w:r>
      <w:proofErr w:type="spellStart"/>
      <w:r w:rsidRPr="00833725">
        <w:t>Hiiiii</w:t>
      </w:r>
      <w:proofErr w:type="spellEnd"/>
      <w:r w:rsidRPr="00833725">
        <w:t xml:space="preserve">!” in that overly friendly way she sometimes </w:t>
      </w:r>
      <w:r w:rsidR="00E25D2D">
        <w:t>spoke</w:t>
      </w:r>
      <w:r w:rsidRPr="00833725">
        <w:t xml:space="preserve">. I’d step forward, arms open, and she’d hug me back. Maybe I’d say, </w:t>
      </w:r>
      <w:r w:rsidRPr="00E25D2D">
        <w:rPr>
          <w:i/>
          <w:iCs/>
        </w:rPr>
        <w:t xml:space="preserve">“Welcome back. It’s so good to see you,” </w:t>
      </w:r>
      <w:r w:rsidRPr="00833725">
        <w:t xml:space="preserve">and she’d reply, </w:t>
      </w:r>
      <w:r w:rsidRPr="00E25D2D">
        <w:rPr>
          <w:i/>
          <w:iCs/>
        </w:rPr>
        <w:t>“It’s so good to see you too! How have you been?”</w:t>
      </w:r>
    </w:p>
    <w:p w14:paraId="7BB55A3A" w14:textId="77777777" w:rsidR="00833725" w:rsidRDefault="00833725" w:rsidP="00A84A2F">
      <w:pPr>
        <w:pStyle w:val="NoSpacing"/>
        <w:spacing w:line="480" w:lineRule="auto"/>
        <w:ind w:firstLine="432"/>
      </w:pPr>
      <w:r w:rsidRPr="00833725">
        <w:t xml:space="preserve">I realized I was still wearing my backpack. That would ruin the hug. I set it on the ground and unzipped it, pulling out the book. But then I thought holding the book might make things awkward, so I put it back. </w:t>
      </w:r>
      <w:r>
        <w:t xml:space="preserve"> </w:t>
      </w:r>
    </w:p>
    <w:p w14:paraId="77535CD3" w14:textId="77777777" w:rsidR="00A84A2F" w:rsidRDefault="00A84A2F" w:rsidP="00A84A2F">
      <w:pPr>
        <w:pStyle w:val="NoSpacing"/>
        <w:spacing w:line="480" w:lineRule="auto"/>
        <w:ind w:firstLine="432"/>
      </w:pPr>
      <w:r>
        <w:lastRenderedPageBreak/>
        <w:t xml:space="preserve">I could hear footsteps behind the door now. The dog, a little yippy Pomeranian named Tina who, I’m told, hated everyone but liked me, was going totally insane now. </w:t>
      </w:r>
    </w:p>
    <w:p w14:paraId="541D114C" w14:textId="77777777" w:rsidR="00A84A2F" w:rsidRPr="00DA4556" w:rsidRDefault="00A84A2F" w:rsidP="00A84A2F">
      <w:pPr>
        <w:pStyle w:val="NoSpacing"/>
        <w:spacing w:line="480" w:lineRule="auto"/>
        <w:ind w:firstLine="432"/>
        <w:rPr>
          <w:i/>
          <w:iCs/>
        </w:rPr>
      </w:pPr>
      <w:r>
        <w:t xml:space="preserve">The doorknob began to turn. </w:t>
      </w:r>
      <w:r w:rsidRPr="00DA4556">
        <w:rPr>
          <w:i/>
          <w:iCs/>
        </w:rPr>
        <w:t xml:space="preserve">Here we go. </w:t>
      </w:r>
    </w:p>
    <w:p w14:paraId="183309CA" w14:textId="77777777" w:rsidR="00E25D2D" w:rsidRDefault="00A84A2F" w:rsidP="00A84A2F">
      <w:pPr>
        <w:pStyle w:val="NoSpacing"/>
        <w:spacing w:line="480" w:lineRule="auto"/>
        <w:ind w:firstLine="432"/>
      </w:pPr>
      <w:r>
        <w:t>The door opened</w:t>
      </w:r>
      <w:r w:rsidR="00E25D2D">
        <w:t>…</w:t>
      </w:r>
    </w:p>
    <w:p w14:paraId="1BDE103E" w14:textId="637D3B71" w:rsidR="00D4688C" w:rsidRDefault="00D4688C" w:rsidP="00A84A2F">
      <w:pPr>
        <w:pStyle w:val="NoSpacing"/>
        <w:spacing w:line="480" w:lineRule="auto"/>
        <w:ind w:firstLine="432"/>
      </w:pPr>
      <w:proofErr w:type="gramStart"/>
      <w:r>
        <w:t>…(</w:t>
      </w:r>
      <w:proofErr w:type="gramEnd"/>
      <w:r w:rsidRPr="00D4688C">
        <w:rPr>
          <w:i/>
          <w:iCs/>
        </w:rPr>
        <w:t>insert creaking sound of slowly opening door)…</w:t>
      </w:r>
    </w:p>
    <w:p w14:paraId="62373A0A" w14:textId="77777777" w:rsidR="00D4688C" w:rsidRPr="00D4688C" w:rsidRDefault="00E25D2D" w:rsidP="00A84A2F">
      <w:pPr>
        <w:pStyle w:val="NoSpacing"/>
        <w:spacing w:line="480" w:lineRule="auto"/>
        <w:ind w:firstLine="432"/>
        <w:rPr>
          <w:i/>
          <w:iCs/>
        </w:rPr>
      </w:pPr>
      <w:r>
        <w:t>…</w:t>
      </w:r>
      <w:r w:rsidR="00833725">
        <w:t>and</w:t>
      </w:r>
      <w:r w:rsidR="00D4688C">
        <w:t>…</w:t>
      </w:r>
    </w:p>
    <w:p w14:paraId="610C2042" w14:textId="6A8A30A5" w:rsidR="00D4688C" w:rsidRDefault="00D4688C" w:rsidP="00A84A2F">
      <w:pPr>
        <w:pStyle w:val="NoSpacing"/>
        <w:spacing w:line="480" w:lineRule="auto"/>
        <w:ind w:firstLine="432"/>
      </w:pPr>
      <w:r>
        <w:t>…(</w:t>
      </w:r>
      <w:proofErr w:type="spellStart"/>
      <w:r w:rsidRPr="00D4688C">
        <w:rPr>
          <w:i/>
          <w:iCs/>
        </w:rPr>
        <w:t>creeeeaaaak</w:t>
      </w:r>
      <w:proofErr w:type="spellEnd"/>
      <w:r>
        <w:t>)…</w:t>
      </w:r>
    </w:p>
    <w:p w14:paraId="7A2D7A2E" w14:textId="54C268B6" w:rsidR="00A84A2F" w:rsidRDefault="00D4688C" w:rsidP="00A84A2F">
      <w:pPr>
        <w:pStyle w:val="NoSpacing"/>
        <w:spacing w:line="480" w:lineRule="auto"/>
        <w:ind w:firstLine="432"/>
      </w:pPr>
      <w:r>
        <w:t>…</w:t>
      </w:r>
      <w:r w:rsidR="00833725">
        <w:t xml:space="preserve">it wasn’t Aanya. It was her mom. </w:t>
      </w:r>
    </w:p>
    <w:p w14:paraId="3DB5344B" w14:textId="77777777" w:rsidR="00374489" w:rsidRDefault="00A84A2F" w:rsidP="00A84A2F">
      <w:pPr>
        <w:pStyle w:val="NoSpacing"/>
        <w:spacing w:line="480" w:lineRule="auto"/>
        <w:ind w:firstLine="432"/>
      </w:pPr>
      <w:r>
        <w:t>“Oh, hi Gavin,” she said. “Are you here to see Aanya</w:t>
      </w:r>
      <w:r w:rsidR="00374489">
        <w:t>, or Jay</w:t>
      </w:r>
      <w:r>
        <w:t>?”</w:t>
      </w:r>
    </w:p>
    <w:p w14:paraId="6BA3E534" w14:textId="77777777" w:rsidR="00A84A2F" w:rsidRDefault="00374489" w:rsidP="00A84A2F">
      <w:pPr>
        <w:pStyle w:val="NoSpacing"/>
        <w:spacing w:line="480" w:lineRule="auto"/>
        <w:ind w:firstLine="432"/>
      </w:pPr>
      <w:r>
        <w:t xml:space="preserve">Jay was Aanya’s little brother. I found it weirdly insulting that Aanya’s mom might think I was here to see Jay. </w:t>
      </w:r>
      <w:r w:rsidR="00A84A2F">
        <w:t xml:space="preserve"> </w:t>
      </w:r>
      <w:r w:rsidR="00833725">
        <w:t xml:space="preserve"> </w:t>
      </w:r>
    </w:p>
    <w:p w14:paraId="099CF26E" w14:textId="77777777" w:rsidR="00A84A2F" w:rsidRDefault="00833725" w:rsidP="00A84A2F">
      <w:pPr>
        <w:pStyle w:val="NoSpacing"/>
        <w:spacing w:line="480" w:lineRule="auto"/>
        <w:ind w:firstLine="432"/>
      </w:pPr>
      <w:r>
        <w:t>From</w:t>
      </w:r>
      <w:r w:rsidR="00A84A2F">
        <w:t xml:space="preserve"> deeper in the house</w:t>
      </w:r>
      <w:r>
        <w:t xml:space="preserve"> </w:t>
      </w:r>
      <w:r w:rsidR="00A84A2F">
        <w:t>Aanya’s voice</w:t>
      </w:r>
      <w:r>
        <w:t xml:space="preserve"> rang out</w:t>
      </w:r>
      <w:r w:rsidR="00A84A2F">
        <w:t>, “He’s here to watch</w:t>
      </w:r>
      <w:r w:rsidR="00374489">
        <w:t xml:space="preserve"> Dad’s new DVD</w:t>
      </w:r>
      <w:r w:rsidR="00A84A2F">
        <w:t>!”</w:t>
      </w:r>
    </w:p>
    <w:p w14:paraId="650D2712" w14:textId="77777777" w:rsidR="00A84A2F" w:rsidRDefault="00A84A2F" w:rsidP="00A84A2F">
      <w:pPr>
        <w:pStyle w:val="NoSpacing"/>
        <w:spacing w:line="480" w:lineRule="auto"/>
        <w:ind w:firstLine="432"/>
      </w:pPr>
      <w:r>
        <w:t xml:space="preserve">Aanya’s mom gave </w:t>
      </w:r>
      <w:r w:rsidR="00833725">
        <w:t>a nod and said</w:t>
      </w:r>
      <w:r>
        <w:t>, “Eric’s already in the casita.</w:t>
      </w:r>
      <w:r w:rsidR="00833725">
        <w:t xml:space="preserve"> Go around the side yard, Gavin, will you?</w:t>
      </w:r>
      <w:r>
        <w:t>”</w:t>
      </w:r>
    </w:p>
    <w:p w14:paraId="44A0D7D2" w14:textId="77777777" w:rsidR="00374489" w:rsidRDefault="00374489" w:rsidP="00A84A2F">
      <w:pPr>
        <w:pStyle w:val="NoSpacing"/>
        <w:spacing w:line="480" w:lineRule="auto"/>
        <w:ind w:firstLine="432"/>
      </w:pPr>
    </w:p>
    <w:p w14:paraId="69847DE9" w14:textId="77777777" w:rsidR="00833725" w:rsidRDefault="00833725" w:rsidP="00A84A2F">
      <w:pPr>
        <w:pStyle w:val="NoSpacing"/>
        <w:spacing w:line="480" w:lineRule="auto"/>
        <w:ind w:firstLine="432"/>
      </w:pPr>
      <w:r>
        <w:t xml:space="preserve">(illustration of </w:t>
      </w:r>
      <w:r w:rsidR="00374489">
        <w:t>Nebula Knights</w:t>
      </w:r>
      <w:r>
        <w:t xml:space="preserve"> DVD)</w:t>
      </w:r>
    </w:p>
    <w:p w14:paraId="1ADF3FB2" w14:textId="77777777" w:rsidR="00374489" w:rsidRDefault="00374489" w:rsidP="00A84A2F">
      <w:pPr>
        <w:pStyle w:val="NoSpacing"/>
        <w:spacing w:line="480" w:lineRule="auto"/>
        <w:ind w:firstLine="432"/>
      </w:pPr>
    </w:p>
    <w:p w14:paraId="019B404C" w14:textId="77777777" w:rsidR="00A84A2F" w:rsidRDefault="00833725" w:rsidP="00A84A2F">
      <w:pPr>
        <w:pStyle w:val="NoSpacing"/>
        <w:spacing w:line="480" w:lineRule="auto"/>
        <w:ind w:firstLine="432"/>
      </w:pPr>
      <w:r>
        <w:t xml:space="preserve">Aanya’s dad greeted me like an old friend, holding up a DVD case in triumph. </w:t>
      </w:r>
      <w:r w:rsidR="00A84A2F">
        <w:t>“Gavin!</w:t>
      </w:r>
      <w:r>
        <w:t xml:space="preserve"> So glad you could make it. </w:t>
      </w:r>
      <w:r w:rsidR="00A84A2F">
        <w:t xml:space="preserve">Did Aanya tell you about my latest </w:t>
      </w:r>
      <w:r>
        <w:t>find</w:t>
      </w:r>
      <w:r w:rsidR="00A84A2F">
        <w:t>?”</w:t>
      </w:r>
    </w:p>
    <w:p w14:paraId="3BFE52AA" w14:textId="57EC118E" w:rsidR="00A84A2F" w:rsidRDefault="00A84A2F" w:rsidP="00A84A2F">
      <w:pPr>
        <w:pStyle w:val="NoSpacing"/>
        <w:spacing w:line="480" w:lineRule="auto"/>
        <w:ind w:firstLine="432"/>
      </w:pPr>
      <w:r>
        <w:t xml:space="preserve">“She said you got all the episodes of </w:t>
      </w:r>
      <w:r w:rsidR="00374489">
        <w:rPr>
          <w:i/>
          <w:iCs/>
        </w:rPr>
        <w:t>Nebula Knights</w:t>
      </w:r>
      <w:r w:rsidR="00E25D2D">
        <w:t>.”</w:t>
      </w:r>
    </w:p>
    <w:p w14:paraId="26B6204C" w14:textId="77777777" w:rsidR="00A67337" w:rsidRPr="00A67337" w:rsidRDefault="00A67337" w:rsidP="00A67337">
      <w:pPr>
        <w:pStyle w:val="NoSpacing"/>
        <w:spacing w:line="480" w:lineRule="auto"/>
        <w:ind w:firstLine="432"/>
      </w:pPr>
      <w:r w:rsidRPr="00A67337">
        <w:t>“</w:t>
      </w:r>
      <w:proofErr w:type="gramStart"/>
      <w:r w:rsidRPr="00A67337">
        <w:t>Indeed</w:t>
      </w:r>
      <w:proofErr w:type="gramEnd"/>
      <w:r w:rsidRPr="00A67337">
        <w:t xml:space="preserve"> I did!” he said triumphantly. “Ordered from a specialty comics shop in Canada. </w:t>
      </w:r>
      <w:r w:rsidR="007A090C">
        <w:t>Their</w:t>
      </w:r>
      <w:r w:rsidRPr="00A67337">
        <w:t xml:space="preserve"> last copy!” </w:t>
      </w:r>
    </w:p>
    <w:p w14:paraId="3401CF10" w14:textId="77777777" w:rsidR="00A67337" w:rsidRDefault="00A67337" w:rsidP="00A67337">
      <w:pPr>
        <w:pStyle w:val="NoSpacing"/>
        <w:spacing w:line="480" w:lineRule="auto"/>
        <w:ind w:firstLine="432"/>
      </w:pPr>
      <w:r w:rsidRPr="00A67337">
        <w:lastRenderedPageBreak/>
        <w:t>Just then, a voice piped up from the other side of the room. “You know they have those episodes on YouTube for free, right?”</w:t>
      </w:r>
    </w:p>
    <w:p w14:paraId="44716F48" w14:textId="34633550" w:rsidR="00A67337" w:rsidRDefault="00A67337" w:rsidP="00A67337">
      <w:pPr>
        <w:pStyle w:val="NoSpacing"/>
        <w:spacing w:line="480" w:lineRule="auto"/>
        <w:ind w:firstLine="432"/>
      </w:pPr>
      <w:r>
        <w:t>I turned to see Aanya’s younger brother</w:t>
      </w:r>
      <w:r w:rsidR="007A090C">
        <w:t>, Jay, sprawled out with a Nintendo Switch in his hands. He looked up, smirking. “But sure, Dad, spend money on DVDs like it’s 2005.</w:t>
      </w:r>
      <w:r w:rsidR="00E25D2D">
        <w:t>”</w:t>
      </w:r>
      <w:r w:rsidR="007A090C">
        <w:t xml:space="preserve"> </w:t>
      </w:r>
    </w:p>
    <w:p w14:paraId="4EC6E829" w14:textId="77777777" w:rsidR="00A67337" w:rsidRDefault="007A090C" w:rsidP="00A67337">
      <w:pPr>
        <w:pStyle w:val="NoSpacing"/>
        <w:spacing w:line="480" w:lineRule="auto"/>
        <w:ind w:firstLine="432"/>
      </w:pPr>
      <w:r>
        <w:t xml:space="preserve">Aanya’s brother was named </w:t>
      </w:r>
      <w:r w:rsidR="00A67337">
        <w:t>Sanjay</w:t>
      </w:r>
      <w:r>
        <w:t>,</w:t>
      </w:r>
      <w:r w:rsidR="00A67337">
        <w:t xml:space="preserve"> but we all called him Jay. He was </w:t>
      </w:r>
      <w:r w:rsidR="00374489">
        <w:t>two years</w:t>
      </w:r>
      <w:r w:rsidR="00A67337">
        <w:t xml:space="preserve"> younger than me, and for all my life up until that moment, I’d thought of </w:t>
      </w:r>
      <w:r>
        <w:t>him</w:t>
      </w:r>
      <w:r w:rsidR="00A67337">
        <w:t xml:space="preserve"> as an annoying little kid, </w:t>
      </w:r>
      <w:r>
        <w:t>just a nuisance</w:t>
      </w:r>
      <w:r w:rsidR="00A67337">
        <w:t xml:space="preserve"> that Aanya and I had to look after when we went out to play.</w:t>
      </w:r>
    </w:p>
    <w:p w14:paraId="3FC53FEA" w14:textId="77777777" w:rsidR="00A67337" w:rsidRDefault="00A67337" w:rsidP="00A67337">
      <w:pPr>
        <w:pStyle w:val="NoSpacing"/>
        <w:spacing w:line="480" w:lineRule="auto"/>
        <w:ind w:firstLine="432"/>
      </w:pPr>
      <w:r>
        <w:t xml:space="preserve">But he’d grown </w:t>
      </w:r>
      <w:r w:rsidR="007A090C">
        <w:t xml:space="preserve">so much </w:t>
      </w:r>
      <w:r>
        <w:t xml:space="preserve">in the months since I’d </w:t>
      </w:r>
      <w:r w:rsidR="007A090C">
        <w:t>last seen him it was like he</w:t>
      </w:r>
      <w:r>
        <w:t xml:space="preserve"> was a different kid.</w:t>
      </w:r>
      <w:r w:rsidR="00374489">
        <w:t xml:space="preserve"> He was a 5</w:t>
      </w:r>
      <w:r w:rsidR="00374489" w:rsidRPr="00374489">
        <w:rPr>
          <w:vertAlign w:val="superscript"/>
        </w:rPr>
        <w:t>th</w:t>
      </w:r>
      <w:r w:rsidR="00374489">
        <w:t xml:space="preserve"> grader now, and a tall one at that.</w:t>
      </w:r>
    </w:p>
    <w:p w14:paraId="0D31D7BE" w14:textId="775F2459" w:rsidR="00A67337" w:rsidRDefault="007A090C" w:rsidP="00A67337">
      <w:pPr>
        <w:pStyle w:val="NoSpacing"/>
        <w:spacing w:line="480" w:lineRule="auto"/>
        <w:ind w:firstLine="432"/>
      </w:pPr>
      <w:r>
        <w:t xml:space="preserve">Mr. </w:t>
      </w:r>
      <w:r w:rsidR="00E25D2D">
        <w:t>Norwood</w:t>
      </w:r>
      <w:r w:rsidR="00A67337" w:rsidRPr="00A67337">
        <w:t xml:space="preserve"> rolled his eyes. “</w:t>
      </w:r>
      <w:r w:rsidR="00A67337">
        <w:t xml:space="preserve">Some people don’t appreciate the value of </w:t>
      </w:r>
      <w:r w:rsidR="00A67337" w:rsidRPr="00A67337">
        <w:t xml:space="preserve">a </w:t>
      </w:r>
      <w:r w:rsidR="00A67337" w:rsidRPr="00A67337">
        <w:rPr>
          <w:i/>
          <w:iCs/>
        </w:rPr>
        <w:t>collector’s item.</w:t>
      </w:r>
      <w:r w:rsidR="00A67337" w:rsidRPr="00A67337">
        <w:t>”</w:t>
      </w:r>
    </w:p>
    <w:p w14:paraId="4C2E3E6F" w14:textId="77777777" w:rsidR="00A67337" w:rsidRPr="00A67337" w:rsidRDefault="00A67337" w:rsidP="00A67337">
      <w:pPr>
        <w:pStyle w:val="NoSpacing"/>
        <w:spacing w:line="480" w:lineRule="auto"/>
        <w:ind w:firstLine="432"/>
      </w:pPr>
      <w:r w:rsidRPr="00A67337">
        <w:t>Jay shrugged, going back to his game. “Whatever helps you sleep at night.”</w:t>
      </w:r>
    </w:p>
    <w:p w14:paraId="251DFAD2" w14:textId="2C977868" w:rsidR="00A67337" w:rsidRDefault="00A67337" w:rsidP="00A67337">
      <w:pPr>
        <w:pStyle w:val="NoSpacing"/>
        <w:spacing w:line="480" w:lineRule="auto"/>
        <w:ind w:firstLine="432"/>
      </w:pPr>
      <w:r w:rsidRPr="00A67337">
        <w:t xml:space="preserve">I was about to laugh when </w:t>
      </w:r>
      <w:r>
        <w:t xml:space="preserve">Mr. </w:t>
      </w:r>
      <w:r w:rsidR="00E25D2D">
        <w:t>Norwood</w:t>
      </w:r>
      <w:r w:rsidRPr="00A67337">
        <w:t xml:space="preserve"> turned to me. “Ignore him. He’s at that stage where sarcasm is his primary language.</w:t>
      </w:r>
      <w:r>
        <w:t>”</w:t>
      </w:r>
    </w:p>
    <w:p w14:paraId="0A2C239B" w14:textId="77777777" w:rsidR="00A67337" w:rsidRDefault="00A67337" w:rsidP="00A67337">
      <w:pPr>
        <w:pStyle w:val="NoSpacing"/>
        <w:spacing w:line="480" w:lineRule="auto"/>
        <w:ind w:firstLine="432"/>
      </w:pPr>
      <w:r>
        <w:t xml:space="preserve">“Sarcasm is the ultimate language of love, Dad,” said Jay. </w:t>
      </w:r>
    </w:p>
    <w:p w14:paraId="5A5EB890" w14:textId="77777777" w:rsidR="00A67337" w:rsidRDefault="007A090C" w:rsidP="00A67337">
      <w:pPr>
        <w:pStyle w:val="NoSpacing"/>
        <w:spacing w:line="480" w:lineRule="auto"/>
        <w:ind w:firstLine="432"/>
      </w:pPr>
      <w:r>
        <w:t xml:space="preserve">I laughed. When had Jay become so funny? </w:t>
      </w:r>
    </w:p>
    <w:p w14:paraId="7EDB628C" w14:textId="77777777" w:rsidR="00A67337" w:rsidRDefault="00A67337" w:rsidP="00A67337">
      <w:pPr>
        <w:pStyle w:val="NoSpacing"/>
        <w:spacing w:line="480" w:lineRule="auto"/>
        <w:ind w:firstLine="432"/>
      </w:pPr>
      <w:r>
        <w:t xml:space="preserve">(illustration – </w:t>
      </w:r>
      <w:r w:rsidR="00374489">
        <w:t>Nebular</w:t>
      </w:r>
      <w:r>
        <w:t xml:space="preserve"> fighting a monster)</w:t>
      </w:r>
    </w:p>
    <w:p w14:paraId="416086D3" w14:textId="77777777" w:rsidR="00396D09" w:rsidRDefault="00396D09" w:rsidP="00A67337">
      <w:pPr>
        <w:pStyle w:val="NoSpacing"/>
        <w:spacing w:line="480" w:lineRule="auto"/>
        <w:ind w:firstLine="432"/>
      </w:pPr>
    </w:p>
    <w:p w14:paraId="2F213122" w14:textId="24274D37" w:rsidR="00396D09" w:rsidRDefault="00396D09" w:rsidP="00396D09">
      <w:pPr>
        <w:pStyle w:val="NoSpacing"/>
        <w:spacing w:line="480" w:lineRule="auto"/>
        <w:ind w:firstLine="432"/>
      </w:pPr>
      <w:r>
        <w:t xml:space="preserve">Mr. </w:t>
      </w:r>
      <w:r w:rsidR="00E25D2D">
        <w:t>Norwood</w:t>
      </w:r>
      <w:r w:rsidRPr="00396D09">
        <w:t xml:space="preserve"> </w:t>
      </w:r>
      <w:r>
        <w:t xml:space="preserve">popped in the DVD </w:t>
      </w:r>
      <w:r w:rsidRPr="00396D09">
        <w:t xml:space="preserve">and soon the </w:t>
      </w:r>
      <w:r w:rsidR="00374489">
        <w:rPr>
          <w:i/>
          <w:iCs/>
        </w:rPr>
        <w:t>Nebula Knights</w:t>
      </w:r>
      <w:r w:rsidRPr="00396D09">
        <w:t xml:space="preserve"> </w:t>
      </w:r>
      <w:r w:rsidR="007A090C">
        <w:t xml:space="preserve">theme </w:t>
      </w:r>
      <w:r>
        <w:t xml:space="preserve">filled the </w:t>
      </w:r>
      <w:r w:rsidR="007A090C">
        <w:t xml:space="preserve">casita. </w:t>
      </w:r>
    </w:p>
    <w:p w14:paraId="2766AF15" w14:textId="1AA063AD" w:rsidR="00396D09" w:rsidRDefault="00374489" w:rsidP="00396D09">
      <w:pPr>
        <w:pStyle w:val="NoSpacing"/>
        <w:spacing w:line="480" w:lineRule="auto"/>
        <w:ind w:firstLine="432"/>
      </w:pPr>
      <w:r>
        <w:rPr>
          <w:i/>
          <w:iCs/>
        </w:rPr>
        <w:t>Nebula Knights</w:t>
      </w:r>
      <w:r w:rsidR="00396D09">
        <w:t xml:space="preserve"> was a Japanese TV show from the 1960s. Think giant robots, monsters</w:t>
      </w:r>
      <w:r>
        <w:t xml:space="preserve"> from space that are always trying to destroy </w:t>
      </w:r>
      <w:r w:rsidR="00E25D2D">
        <w:t>Japan</w:t>
      </w:r>
      <w:r w:rsidR="00396D09">
        <w:t>, and moral lessons about how to be a better human</w:t>
      </w:r>
      <w:r w:rsidR="007A090C">
        <w:t xml:space="preserve">, all delivered in 22-minute </w:t>
      </w:r>
      <w:r w:rsidR="00396D09">
        <w:t xml:space="preserve">chunks. </w:t>
      </w:r>
    </w:p>
    <w:p w14:paraId="29578848" w14:textId="77777777" w:rsidR="00396D09" w:rsidRDefault="00374489" w:rsidP="00396D09">
      <w:pPr>
        <w:pStyle w:val="NoSpacing"/>
        <w:spacing w:line="480" w:lineRule="auto"/>
        <w:ind w:firstLine="432"/>
      </w:pPr>
      <w:r>
        <w:rPr>
          <w:i/>
          <w:iCs/>
        </w:rPr>
        <w:lastRenderedPageBreak/>
        <w:t>Nebular</w:t>
      </w:r>
      <w:r w:rsidR="00396D09" w:rsidRPr="00396D09">
        <w:rPr>
          <w:i/>
          <w:iCs/>
        </w:rPr>
        <w:t>, a 5</w:t>
      </w:r>
      <w:r>
        <w:rPr>
          <w:i/>
          <w:iCs/>
        </w:rPr>
        <w:t>5</w:t>
      </w:r>
      <w:r w:rsidR="00396D09" w:rsidRPr="00396D09">
        <w:rPr>
          <w:i/>
          <w:iCs/>
        </w:rPr>
        <w:t xml:space="preserve">-foot </w:t>
      </w:r>
      <w:r>
        <w:rPr>
          <w:i/>
          <w:iCs/>
        </w:rPr>
        <w:t xml:space="preserve">sentient </w:t>
      </w:r>
      <w:r w:rsidR="00396D09" w:rsidRPr="00396D09">
        <w:rPr>
          <w:i/>
          <w:iCs/>
        </w:rPr>
        <w:t xml:space="preserve">robot and his </w:t>
      </w:r>
      <w:r>
        <w:rPr>
          <w:i/>
          <w:iCs/>
        </w:rPr>
        <w:t>knights of the Orion Nebula,</w:t>
      </w:r>
      <w:r w:rsidR="00396D09" w:rsidRPr="00396D09">
        <w:rPr>
          <w:i/>
          <w:iCs/>
        </w:rPr>
        <w:t xml:space="preserve"> are created to defend our world</w:t>
      </w:r>
      <w:r w:rsidR="00396D09">
        <w:t xml:space="preserve">, the narrator told us over punchy brass music.  </w:t>
      </w:r>
    </w:p>
    <w:p w14:paraId="1E13E8DB" w14:textId="77777777" w:rsidR="00396D09" w:rsidRDefault="00396D09" w:rsidP="00396D09">
      <w:pPr>
        <w:pStyle w:val="NoSpacing"/>
        <w:spacing w:line="480" w:lineRule="auto"/>
        <w:ind w:firstLine="432"/>
      </w:pPr>
      <w:r>
        <w:t xml:space="preserve">“Is Aanya going to watch with us?” I asked. </w:t>
      </w:r>
    </w:p>
    <w:p w14:paraId="7CD8E3F6" w14:textId="77777777" w:rsidR="00396D09" w:rsidRDefault="00396D09" w:rsidP="00396D09">
      <w:pPr>
        <w:pStyle w:val="NoSpacing"/>
        <w:spacing w:line="480" w:lineRule="auto"/>
        <w:ind w:firstLine="432"/>
      </w:pPr>
      <w:r>
        <w:t xml:space="preserve">“I don’t know what’s taking her so long,” said Mr. </w:t>
      </w:r>
      <w:r w:rsidR="00374489">
        <w:t>Norwood</w:t>
      </w:r>
      <w:r>
        <w:t>. “I’ll text her.”</w:t>
      </w:r>
    </w:p>
    <w:p w14:paraId="27AE3C5F" w14:textId="6EF89EC3" w:rsidR="00396D09" w:rsidRDefault="007A090C" w:rsidP="00396D09">
      <w:pPr>
        <w:pStyle w:val="NoSpacing"/>
        <w:spacing w:line="480" w:lineRule="auto"/>
        <w:ind w:firstLine="432"/>
      </w:pPr>
      <w:r w:rsidRPr="00374489">
        <w:t xml:space="preserve">On the TV, a man said, </w:t>
      </w:r>
      <w:r w:rsidRPr="00E25D2D">
        <w:rPr>
          <w:i/>
          <w:iCs/>
        </w:rPr>
        <w:t>“</w:t>
      </w:r>
      <w:r w:rsidR="00374489" w:rsidRPr="00E25D2D">
        <w:rPr>
          <w:i/>
          <w:iCs/>
        </w:rPr>
        <w:t>Stop asking me about my name!</w:t>
      </w:r>
      <w:r w:rsidR="00396D09" w:rsidRPr="00E25D2D">
        <w:rPr>
          <w:i/>
          <w:iCs/>
        </w:rPr>
        <w:t xml:space="preserve"> I </w:t>
      </w:r>
      <w:r w:rsidR="00374489" w:rsidRPr="00E25D2D">
        <w:rPr>
          <w:i/>
          <w:iCs/>
        </w:rPr>
        <w:t>have come</w:t>
      </w:r>
      <w:r w:rsidR="00396D09" w:rsidRPr="00E25D2D">
        <w:rPr>
          <w:i/>
          <w:iCs/>
        </w:rPr>
        <w:t xml:space="preserve"> from outer space</w:t>
      </w:r>
      <w:r w:rsidR="00374489" w:rsidRPr="00E25D2D">
        <w:rPr>
          <w:i/>
          <w:iCs/>
        </w:rPr>
        <w:t>!</w:t>
      </w:r>
      <w:r w:rsidRPr="00E25D2D">
        <w:rPr>
          <w:i/>
          <w:iCs/>
        </w:rPr>
        <w:t>”</w:t>
      </w:r>
      <w:r w:rsidRPr="00374489">
        <w:t xml:space="preserve"> </w:t>
      </w:r>
    </w:p>
    <w:p w14:paraId="4C3F8B8E" w14:textId="1713D7B7" w:rsidR="00E25D2D" w:rsidRPr="00374489" w:rsidRDefault="00E25D2D" w:rsidP="00396D09">
      <w:pPr>
        <w:pStyle w:val="NoSpacing"/>
        <w:spacing w:line="480" w:lineRule="auto"/>
        <w:ind w:firstLine="432"/>
      </w:pPr>
      <w:r>
        <w:t>Jay snorted and said, “This is so cheesy.”</w:t>
      </w:r>
    </w:p>
    <w:p w14:paraId="624EC07B" w14:textId="77777777" w:rsidR="00374489" w:rsidRDefault="00D20806" w:rsidP="00396D09">
      <w:pPr>
        <w:pStyle w:val="NoSpacing"/>
        <w:spacing w:line="480" w:lineRule="auto"/>
        <w:ind w:firstLine="432"/>
      </w:pPr>
      <w:r>
        <w:t xml:space="preserve">While we waited for Aanya, the mystery man from outer space </w:t>
      </w:r>
      <w:r w:rsidR="00FF70C8">
        <w:t>randomly</w:t>
      </w:r>
      <w:r w:rsidR="00374489">
        <w:t xml:space="preserve"> and unexpectedly</w:t>
      </w:r>
      <w:r w:rsidR="00FF70C8">
        <w:t xml:space="preserve"> </w:t>
      </w:r>
      <w:r>
        <w:t>exploded</w:t>
      </w:r>
      <w:r w:rsidR="00374489">
        <w:t xml:space="preserve"> in the bathroom</w:t>
      </w:r>
      <w:r w:rsidR="00FF70C8">
        <w:t xml:space="preserve">, making us all laugh out loud. </w:t>
      </w:r>
      <w:r w:rsidR="00374489">
        <w:t xml:space="preserve">A minute later, the nonsensical plot had a kid’s house get transported to one of the moons of Jupiter, only he and his family were able to walk around outside normally, as if one of the moons of Jupiter had an Earth-like gravity, climate, and atmosphere. </w:t>
      </w:r>
    </w:p>
    <w:p w14:paraId="023B22D4" w14:textId="77777777" w:rsidR="00FF70C8" w:rsidRDefault="00FF70C8" w:rsidP="00396D09">
      <w:pPr>
        <w:pStyle w:val="NoSpacing"/>
        <w:spacing w:line="480" w:lineRule="auto"/>
        <w:ind w:firstLine="432"/>
      </w:pPr>
      <w:r>
        <w:t>“This is amazing,” I said.</w:t>
      </w:r>
    </w:p>
    <w:p w14:paraId="31B3C0F6" w14:textId="77777777" w:rsidR="00FF70C8" w:rsidRDefault="00FF70C8" w:rsidP="00396D09">
      <w:pPr>
        <w:pStyle w:val="NoSpacing"/>
        <w:spacing w:line="480" w:lineRule="auto"/>
        <w:ind w:firstLine="432"/>
      </w:pPr>
      <w:r>
        <w:t xml:space="preserve">“I knew you would love it,” said Mr. </w:t>
      </w:r>
      <w:r w:rsidR="00374489">
        <w:t>Norwood</w:t>
      </w:r>
      <w:r>
        <w:t xml:space="preserve">. </w:t>
      </w:r>
    </w:p>
    <w:p w14:paraId="57FE5BB5" w14:textId="77777777" w:rsidR="00FF70C8" w:rsidRDefault="00FF70C8" w:rsidP="00396D09">
      <w:pPr>
        <w:pStyle w:val="NoSpacing"/>
        <w:spacing w:line="480" w:lineRule="auto"/>
        <w:ind w:firstLine="432"/>
      </w:pPr>
      <w:r>
        <w:t xml:space="preserve">“You’re the only one who truly </w:t>
      </w:r>
      <w:r w:rsidR="00374489">
        <w:t>appreciates</w:t>
      </w:r>
      <w:r>
        <w:t xml:space="preserve"> Dad’s genius,” said Jay.</w:t>
      </w:r>
    </w:p>
    <w:p w14:paraId="54112464" w14:textId="41A3C0E2" w:rsidR="00FF70C8" w:rsidRDefault="00FF70C8" w:rsidP="00396D09">
      <w:pPr>
        <w:pStyle w:val="NoSpacing"/>
        <w:spacing w:line="480" w:lineRule="auto"/>
        <w:ind w:firstLine="432"/>
      </w:pPr>
      <w:r>
        <w:t>“</w:t>
      </w:r>
      <w:r w:rsidR="00E7601B">
        <w:t>That’s the</w:t>
      </w:r>
      <w:r>
        <w:t xml:space="preserve"> truth,” said Mr. </w:t>
      </w:r>
      <w:r w:rsidR="00E25D2D">
        <w:t>Norwood</w:t>
      </w:r>
      <w:r>
        <w:t xml:space="preserve">. </w:t>
      </w:r>
    </w:p>
    <w:p w14:paraId="30ADF0E9" w14:textId="77777777" w:rsidR="00FF70C8" w:rsidRDefault="00FF70C8" w:rsidP="00396D09">
      <w:pPr>
        <w:pStyle w:val="NoSpacing"/>
        <w:spacing w:line="480" w:lineRule="auto"/>
        <w:ind w:firstLine="432"/>
      </w:pPr>
      <w:r>
        <w:t xml:space="preserve">“This show is like </w:t>
      </w:r>
      <w:proofErr w:type="spellStart"/>
      <w:r w:rsidRPr="00E7601B">
        <w:rPr>
          <w:i/>
          <w:iCs/>
        </w:rPr>
        <w:t>Spectreman</w:t>
      </w:r>
      <w:proofErr w:type="spellEnd"/>
      <w:r>
        <w:t xml:space="preserve">, but wackier,” I said. </w:t>
      </w:r>
    </w:p>
    <w:p w14:paraId="1BFFF9A8" w14:textId="77777777" w:rsidR="00FF70C8" w:rsidRDefault="00FF70C8" w:rsidP="00396D09">
      <w:pPr>
        <w:pStyle w:val="NoSpacing"/>
        <w:spacing w:line="480" w:lineRule="auto"/>
        <w:ind w:firstLine="432"/>
      </w:pPr>
      <w:r>
        <w:t xml:space="preserve">“Just wait,” said Mr. Parker. “You have no idea to what depths of wackiness we’re about to sink.” </w:t>
      </w:r>
    </w:p>
    <w:p w14:paraId="461961CC" w14:textId="73E40A9F" w:rsidR="00EC0F02" w:rsidRDefault="00E7601B" w:rsidP="00EC0F02">
      <w:pPr>
        <w:pStyle w:val="NoSpacing"/>
        <w:spacing w:line="480" w:lineRule="auto"/>
        <w:ind w:firstLine="432"/>
      </w:pPr>
      <w:r>
        <w:t xml:space="preserve">Mr. </w:t>
      </w:r>
      <w:r w:rsidR="00374489">
        <w:t>Norwood</w:t>
      </w:r>
      <w:r>
        <w:t xml:space="preserve"> was right. </w:t>
      </w:r>
      <w:r w:rsidR="00EC0F02">
        <w:t xml:space="preserve">Soon, Space Emperor </w:t>
      </w:r>
      <w:proofErr w:type="spellStart"/>
      <w:r w:rsidR="00374489">
        <w:t>Domnadon</w:t>
      </w:r>
      <w:proofErr w:type="spellEnd"/>
      <w:r w:rsidR="00EC0F02">
        <w:t xml:space="preserve"> appeared in his </w:t>
      </w:r>
      <w:r w:rsidR="00374489">
        <w:t xml:space="preserve">flying </w:t>
      </w:r>
      <w:proofErr w:type="gramStart"/>
      <w:r w:rsidR="00374489">
        <w:t xml:space="preserve">saucer </w:t>
      </w:r>
      <w:r w:rsidR="00EC0F02">
        <w:t xml:space="preserve"> and</w:t>
      </w:r>
      <w:proofErr w:type="gramEnd"/>
      <w:r w:rsidR="00EC0F02">
        <w:t xml:space="preserve"> everything </w:t>
      </w:r>
      <w:r w:rsidR="00E25D2D">
        <w:t>went bonkers</w:t>
      </w:r>
      <w:r w:rsidR="00EC0F02">
        <w:t xml:space="preserve">. Giant robots, rubber suit monsters, and more. We had a ball </w:t>
      </w:r>
      <w:r w:rsidR="00EC0F02">
        <w:lastRenderedPageBreak/>
        <w:t>watching it and snarking and laughing. At one point in the show a little kid rode on the wing of a rocket as it took off into the sky and I laughed so hard my stomach hurt.</w:t>
      </w:r>
    </w:p>
    <w:p w14:paraId="56C998B0" w14:textId="77777777" w:rsidR="00EC0F02" w:rsidRDefault="00EC0F02" w:rsidP="00EC0F02">
      <w:pPr>
        <w:pStyle w:val="NoSpacing"/>
        <w:spacing w:line="480" w:lineRule="auto"/>
        <w:ind w:firstLine="432"/>
      </w:pPr>
      <w:r>
        <w:t xml:space="preserve">And then Aanya finally showed up. </w:t>
      </w:r>
    </w:p>
    <w:p w14:paraId="0EF38004" w14:textId="77777777" w:rsidR="00560380" w:rsidRDefault="00560380" w:rsidP="00EC0F02">
      <w:pPr>
        <w:pStyle w:val="NoSpacing"/>
        <w:spacing w:line="480" w:lineRule="auto"/>
        <w:ind w:firstLine="432"/>
      </w:pPr>
      <w:r>
        <w:t>She was so much taller and more mature and more beautiful that I remembered that I had a moment of panic and thought there was no way I could do this. What was I even thinking?</w:t>
      </w:r>
    </w:p>
    <w:p w14:paraId="2E82D865" w14:textId="77777777" w:rsidR="00560380" w:rsidRDefault="00560380" w:rsidP="00560380">
      <w:pPr>
        <w:pStyle w:val="NoSpacing"/>
        <w:spacing w:line="480" w:lineRule="auto"/>
        <w:ind w:firstLine="432"/>
      </w:pPr>
      <w:r>
        <w:t>Then she looked at me</w:t>
      </w:r>
      <w:r w:rsidR="00374489">
        <w:t xml:space="preserve"> </w:t>
      </w:r>
      <w:r>
        <w:t>and smiled. Holy crow was she something to see when she smiled! I smiled back</w:t>
      </w:r>
      <w:r w:rsidR="002D274C">
        <w:t>, and a phrase popped into my mind that made me smile even bigger.</w:t>
      </w:r>
    </w:p>
    <w:p w14:paraId="6CB46458" w14:textId="77777777" w:rsidR="002D274C" w:rsidRDefault="002D274C" w:rsidP="00560380">
      <w:pPr>
        <w:pStyle w:val="NoSpacing"/>
        <w:spacing w:line="480" w:lineRule="auto"/>
        <w:ind w:firstLine="432"/>
      </w:pPr>
      <w:r>
        <w:t xml:space="preserve">The phrase was </w:t>
      </w:r>
      <w:r w:rsidRPr="00374489">
        <w:rPr>
          <w:i/>
          <w:iCs/>
        </w:rPr>
        <w:t>best day ever.</w:t>
      </w:r>
      <w:r>
        <w:t xml:space="preserve"> </w:t>
      </w:r>
    </w:p>
    <w:p w14:paraId="5F7A7303" w14:textId="77777777" w:rsidR="00374489" w:rsidRDefault="00374489" w:rsidP="00EC0F02">
      <w:pPr>
        <w:pStyle w:val="NoSpacing"/>
        <w:spacing w:line="480" w:lineRule="auto"/>
        <w:ind w:firstLine="432"/>
      </w:pPr>
      <w:proofErr w:type="gramStart"/>
      <w:r>
        <w:t>First</w:t>
      </w:r>
      <w:proofErr w:type="gramEnd"/>
      <w:r>
        <w:t xml:space="preserve"> I found </w:t>
      </w:r>
      <w:r w:rsidRPr="00374489">
        <w:rPr>
          <w:i/>
          <w:iCs/>
        </w:rPr>
        <w:t>Robin Dynamo</w:t>
      </w:r>
      <w:r>
        <w:t xml:space="preserve">. Now this. </w:t>
      </w:r>
    </w:p>
    <w:p w14:paraId="779B1B45" w14:textId="77777777" w:rsidR="00EC0F02" w:rsidRDefault="00EC0F02" w:rsidP="00EC0F02">
      <w:pPr>
        <w:pStyle w:val="NoSpacing"/>
        <w:spacing w:line="480" w:lineRule="auto"/>
        <w:ind w:firstLine="432"/>
      </w:pPr>
      <w:r>
        <w:t xml:space="preserve">“Oh my gosh Aanya you have to watch this show!” </w:t>
      </w:r>
      <w:r w:rsidR="002D274C">
        <w:t>Jay said with delight. “It’s so incredibly dumb!”</w:t>
      </w:r>
    </w:p>
    <w:p w14:paraId="14721676" w14:textId="77777777" w:rsidR="002D274C" w:rsidRDefault="002D274C" w:rsidP="00EC0F02">
      <w:pPr>
        <w:pStyle w:val="NoSpacing"/>
        <w:spacing w:line="480" w:lineRule="auto"/>
        <w:ind w:firstLine="432"/>
      </w:pPr>
      <w:r>
        <w:t xml:space="preserve">And then something happened. A look of displeasure, exasperation—it took over Aanya’s face and her </w:t>
      </w:r>
      <w:proofErr w:type="gramStart"/>
      <w:r>
        <w:t>whole body</w:t>
      </w:r>
      <w:proofErr w:type="gramEnd"/>
      <w:r>
        <w:t xml:space="preserve"> language changed. She reached into the back pocket of her jeans and pulled out her phone.</w:t>
      </w:r>
    </w:p>
    <w:p w14:paraId="77D47206" w14:textId="77777777" w:rsidR="002D274C" w:rsidRDefault="002D274C" w:rsidP="00EC0F02">
      <w:pPr>
        <w:pStyle w:val="NoSpacing"/>
        <w:spacing w:line="480" w:lineRule="auto"/>
        <w:ind w:firstLine="432"/>
      </w:pPr>
      <w:r>
        <w:t xml:space="preserve">And grunted. </w:t>
      </w:r>
    </w:p>
    <w:p w14:paraId="2C27431F" w14:textId="77777777" w:rsidR="002D274C" w:rsidRDefault="002D274C" w:rsidP="00EC0F02">
      <w:pPr>
        <w:pStyle w:val="NoSpacing"/>
        <w:spacing w:line="480" w:lineRule="auto"/>
        <w:ind w:firstLine="432"/>
      </w:pPr>
      <w:r>
        <w:t xml:space="preserve">“God will this ever end?” she whispered to herself as she began typing with her thumbs. </w:t>
      </w:r>
    </w:p>
    <w:p w14:paraId="7946C829" w14:textId="77777777" w:rsidR="00D20806" w:rsidRDefault="002D274C" w:rsidP="00EC0F02">
      <w:pPr>
        <w:pStyle w:val="NoSpacing"/>
        <w:spacing w:line="480" w:lineRule="auto"/>
        <w:ind w:firstLine="432"/>
      </w:pPr>
      <w:r>
        <w:t xml:space="preserve">Her dad had been watching the show the whole time and hadn’t noticed the sudden change in her demeanor. </w:t>
      </w:r>
      <w:r w:rsidR="00D20806">
        <w:t>“</w:t>
      </w:r>
      <w:r w:rsidR="00EC0F02">
        <w:t>For real, Aani</w:t>
      </w:r>
      <w:r w:rsidR="00D20806">
        <w:t>, you’re not going to believe what’s already happened to this poor family</w:t>
      </w:r>
      <w:r w:rsidR="00EC0F02">
        <w:t>,</w:t>
      </w:r>
      <w:r w:rsidR="00D20806">
        <w:t>”</w:t>
      </w:r>
      <w:r w:rsidR="00EC0F02">
        <w:t xml:space="preserve"> </w:t>
      </w:r>
      <w:r>
        <w:t xml:space="preserve">he said. </w:t>
      </w:r>
    </w:p>
    <w:p w14:paraId="2B79CD2C" w14:textId="77777777" w:rsidR="002D274C" w:rsidRDefault="00D20806" w:rsidP="00EC0F02">
      <w:pPr>
        <w:pStyle w:val="NoSpacing"/>
        <w:spacing w:line="480" w:lineRule="auto"/>
        <w:ind w:firstLine="432"/>
      </w:pPr>
      <w:r>
        <w:lastRenderedPageBreak/>
        <w:t xml:space="preserve">“I’m sure I won’t,” </w:t>
      </w:r>
      <w:r w:rsidR="00EC0F02">
        <w:t>Aanya</w:t>
      </w:r>
      <w:r>
        <w:t xml:space="preserve"> said, plopping down on the couch, several seats away from me</w:t>
      </w:r>
      <w:r w:rsidR="00EC0F02">
        <w:t>, eyes glued to her phone the whole time.</w:t>
      </w:r>
    </w:p>
    <w:p w14:paraId="7AC0E99F" w14:textId="77777777" w:rsidR="002D274C" w:rsidRDefault="002D274C" w:rsidP="002D274C">
      <w:pPr>
        <w:pStyle w:val="NoSpacing"/>
        <w:spacing w:line="480" w:lineRule="auto"/>
        <w:ind w:firstLine="432"/>
      </w:pPr>
      <w:r>
        <w:t xml:space="preserve">Over the next few minutes, we got our first good view of Space Emperor </w:t>
      </w:r>
      <w:proofErr w:type="spellStart"/>
      <w:r w:rsidR="00374489">
        <w:t>Domnadon</w:t>
      </w:r>
      <w:proofErr w:type="spellEnd"/>
      <w:r>
        <w:t xml:space="preserve"> and squealed with joy at his </w:t>
      </w:r>
      <w:r w:rsidR="00374489">
        <w:t>gold glittery</w:t>
      </w:r>
      <w:r>
        <w:t xml:space="preserve"> face and </w:t>
      </w:r>
      <w:r w:rsidR="00374489">
        <w:t xml:space="preserve">bright </w:t>
      </w:r>
      <w:r>
        <w:t xml:space="preserve">purple </w:t>
      </w:r>
      <w:r w:rsidR="00374489">
        <w:t>cape</w:t>
      </w:r>
      <w:r>
        <w:t xml:space="preserve">. Aanya missed it all, so compelling was her phone. </w:t>
      </w:r>
    </w:p>
    <w:p w14:paraId="55CF7464" w14:textId="77777777" w:rsidR="00560380" w:rsidRDefault="00560380" w:rsidP="00EC0F02">
      <w:pPr>
        <w:pStyle w:val="NoSpacing"/>
        <w:spacing w:line="480" w:lineRule="auto"/>
        <w:ind w:firstLine="432"/>
      </w:pPr>
      <w:r>
        <w:t>“Who’s that you’re talking to?” her dad said</w:t>
      </w:r>
      <w:r w:rsidR="002D274C">
        <w:t xml:space="preserve"> to her</w:t>
      </w:r>
      <w:r>
        <w:t xml:space="preserve">, quietly. </w:t>
      </w:r>
    </w:p>
    <w:p w14:paraId="12B1154B" w14:textId="77777777" w:rsidR="00560380" w:rsidRDefault="00560380" w:rsidP="00EC0F02">
      <w:pPr>
        <w:pStyle w:val="NoSpacing"/>
        <w:spacing w:line="480" w:lineRule="auto"/>
        <w:ind w:firstLine="432"/>
      </w:pPr>
      <w:r>
        <w:t xml:space="preserve">“It’s just the group chat,” she said. “It was a weird day at school.”  She typed some more. </w:t>
      </w:r>
    </w:p>
    <w:p w14:paraId="2E8AA67A" w14:textId="38061013" w:rsidR="00560380" w:rsidRDefault="00560380" w:rsidP="00EC0F02">
      <w:pPr>
        <w:pStyle w:val="NoSpacing"/>
        <w:spacing w:line="480" w:lineRule="auto"/>
        <w:ind w:firstLine="432"/>
      </w:pPr>
      <w:r w:rsidRPr="00560380">
        <w:rPr>
          <w:i/>
          <w:iCs/>
        </w:rPr>
        <w:t>I had a weird day too</w:t>
      </w:r>
      <w:r>
        <w:t xml:space="preserve">, I thought, </w:t>
      </w:r>
      <w:r w:rsidR="002D274C">
        <w:t xml:space="preserve">and wanted to say, but didn’t quite know how </w:t>
      </w:r>
      <w:r w:rsidR="00374489">
        <w:t xml:space="preserve">to start a conversation at this </w:t>
      </w:r>
      <w:proofErr w:type="gramStart"/>
      <w:r w:rsidR="00E25D2D">
        <w:t>particular</w:t>
      </w:r>
      <w:r w:rsidR="00374489">
        <w:t xml:space="preserve"> moment</w:t>
      </w:r>
      <w:proofErr w:type="gramEnd"/>
      <w:r w:rsidR="00374489">
        <w:t xml:space="preserve">, </w:t>
      </w:r>
      <w:r w:rsidR="002D274C">
        <w:t xml:space="preserve">what with </w:t>
      </w:r>
      <w:proofErr w:type="spellStart"/>
      <w:r w:rsidR="00374489">
        <w:t>Domnadon</w:t>
      </w:r>
      <w:proofErr w:type="spellEnd"/>
      <w:r w:rsidR="002D274C">
        <w:t xml:space="preserve"> cackling onscreen and Aanya’s thumbs clacking on her phone. </w:t>
      </w:r>
    </w:p>
    <w:p w14:paraId="1821740F" w14:textId="77777777" w:rsidR="00560380" w:rsidRDefault="00560380" w:rsidP="00EC0F02">
      <w:pPr>
        <w:pStyle w:val="NoSpacing"/>
        <w:spacing w:line="480" w:lineRule="auto"/>
        <w:ind w:firstLine="432"/>
      </w:pPr>
      <w:r>
        <w:t>A</w:t>
      </w:r>
      <w:r w:rsidR="002D274C">
        <w:t>nother</w:t>
      </w:r>
      <w:r>
        <w:t xml:space="preserve"> minute passed and her dad said, quietly, “Maybe you could do that later?”</w:t>
      </w:r>
    </w:p>
    <w:p w14:paraId="566E1FD7" w14:textId="77777777" w:rsidR="002D274C" w:rsidRDefault="00560380" w:rsidP="00EC0F02">
      <w:pPr>
        <w:pStyle w:val="NoSpacing"/>
        <w:spacing w:line="480" w:lineRule="auto"/>
        <w:ind w:firstLine="432"/>
      </w:pPr>
      <w:r>
        <w:t>“Or maybe I could do this dumb show later,” she muttered in response.</w:t>
      </w:r>
    </w:p>
    <w:p w14:paraId="59C86461" w14:textId="77777777" w:rsidR="002D274C" w:rsidRDefault="002D274C" w:rsidP="00EC0F02">
      <w:pPr>
        <w:pStyle w:val="NoSpacing"/>
        <w:spacing w:line="480" w:lineRule="auto"/>
        <w:ind w:firstLine="432"/>
      </w:pPr>
      <w:r>
        <w:t xml:space="preserve">Her remark startled me a little—how could the girl who watched every episode of </w:t>
      </w:r>
      <w:proofErr w:type="spellStart"/>
      <w:r w:rsidRPr="002D274C">
        <w:rPr>
          <w:i/>
          <w:iCs/>
        </w:rPr>
        <w:t>Spectreman</w:t>
      </w:r>
      <w:proofErr w:type="spellEnd"/>
      <w:r>
        <w:t xml:space="preserve"> with me be so mean about this undeniably amazing show? I think my breath or my body or something gave away this feeling, because </w:t>
      </w:r>
      <w:r w:rsidR="004658A6">
        <w:t xml:space="preserve">Aanya looked up from her phone for just a second. We made quick eye contact, then she went back to her phone. </w:t>
      </w:r>
    </w:p>
    <w:p w14:paraId="77BFBEF1" w14:textId="77777777" w:rsidR="00560380" w:rsidRDefault="00EC0F02" w:rsidP="00EC0F02">
      <w:pPr>
        <w:pStyle w:val="NoSpacing"/>
        <w:spacing w:line="480" w:lineRule="auto"/>
        <w:ind w:firstLine="432"/>
      </w:pPr>
      <w:r>
        <w:t>It</w:t>
      </w:r>
      <w:r w:rsidR="002159E2">
        <w:t xml:space="preserve"> wasn’t going at all how I’d imagined i</w:t>
      </w:r>
      <w:r>
        <w:t xml:space="preserve">t, so I decided to “call an audible,” to use an expression Lucas liked to say. </w:t>
      </w:r>
      <w:r w:rsidR="002159E2">
        <w:t xml:space="preserve">Even though </w:t>
      </w:r>
      <w:r>
        <w:t xml:space="preserve">we were still in the thick of </w:t>
      </w:r>
      <w:r w:rsidR="00374489">
        <w:rPr>
          <w:i/>
          <w:iCs/>
        </w:rPr>
        <w:t xml:space="preserve">Nebula Knights </w:t>
      </w:r>
      <w:r w:rsidR="00374489" w:rsidRPr="00374489">
        <w:t>Episode 1</w:t>
      </w:r>
      <w:r w:rsidR="002159E2">
        <w:t xml:space="preserve">, I reached into my backpack </w:t>
      </w:r>
      <w:r w:rsidR="00560380">
        <w:t xml:space="preserve">for </w:t>
      </w:r>
      <w:r w:rsidR="00374489">
        <w:t xml:space="preserve">the </w:t>
      </w:r>
      <w:r w:rsidR="00374489" w:rsidRPr="00374489">
        <w:rPr>
          <w:i/>
          <w:iCs/>
        </w:rPr>
        <w:t>Robin Dynamo</w:t>
      </w:r>
      <w:r w:rsidR="00374489">
        <w:t xml:space="preserve"> book. </w:t>
      </w:r>
    </w:p>
    <w:p w14:paraId="120D1E5D" w14:textId="77777777" w:rsidR="00560380" w:rsidRDefault="00560380" w:rsidP="00EC0F02">
      <w:pPr>
        <w:pStyle w:val="NoSpacing"/>
        <w:spacing w:line="480" w:lineRule="auto"/>
        <w:ind w:firstLine="432"/>
      </w:pPr>
      <w:r>
        <w:t>But I hesitated. What if she thought it was boring? What if she thought it was dumb</w:t>
      </w:r>
      <w:r w:rsidR="004658A6">
        <w:t xml:space="preserve"> and childish</w:t>
      </w:r>
      <w:r>
        <w:t>?</w:t>
      </w:r>
    </w:p>
    <w:p w14:paraId="1C527E2D" w14:textId="77777777" w:rsidR="004658A6" w:rsidRDefault="004658A6" w:rsidP="00EC0F02">
      <w:pPr>
        <w:pStyle w:val="NoSpacing"/>
        <w:spacing w:line="480" w:lineRule="auto"/>
        <w:ind w:firstLine="432"/>
      </w:pPr>
      <w:r>
        <w:lastRenderedPageBreak/>
        <w:t xml:space="preserve">Then a terrifying thought washed over me: what if it </w:t>
      </w:r>
      <w:r w:rsidRPr="0007372F">
        <w:rPr>
          <w:i/>
          <w:iCs/>
        </w:rPr>
        <w:t>was</w:t>
      </w:r>
      <w:r>
        <w:t xml:space="preserve"> dumb and childish? What if everything I loved, from old Japanese TV shows to classic video games to weird antique shops to strange space adventure books with math problems in them, was all dumb and childish. </w:t>
      </w:r>
    </w:p>
    <w:p w14:paraId="23BF3427" w14:textId="5F37C65B" w:rsidR="002159E2" w:rsidRDefault="004658A6" w:rsidP="00396D09">
      <w:pPr>
        <w:pStyle w:val="NoSpacing"/>
        <w:spacing w:line="480" w:lineRule="auto"/>
        <w:ind w:firstLine="432"/>
      </w:pPr>
      <w:r>
        <w:t xml:space="preserve">I was </w:t>
      </w:r>
      <w:r w:rsidR="0007372F">
        <w:t>mired</w:t>
      </w:r>
      <w:r>
        <w:t xml:space="preserve"> in this existential crisis when Aanya </w:t>
      </w:r>
      <w:r w:rsidR="00EC0F02">
        <w:t>stood up from the couch</w:t>
      </w:r>
      <w:r w:rsidR="002159E2">
        <w:t xml:space="preserve">, </w:t>
      </w:r>
      <w:r>
        <w:t xml:space="preserve">still </w:t>
      </w:r>
      <w:r w:rsidR="002159E2">
        <w:t xml:space="preserve">typing on her phone. </w:t>
      </w:r>
    </w:p>
    <w:p w14:paraId="794091A8" w14:textId="77777777" w:rsidR="002159E2" w:rsidRDefault="002159E2" w:rsidP="00396D09">
      <w:pPr>
        <w:pStyle w:val="NoSpacing"/>
        <w:spacing w:line="480" w:lineRule="auto"/>
        <w:ind w:firstLine="432"/>
      </w:pPr>
      <w:r>
        <w:t>“</w:t>
      </w:r>
      <w:r w:rsidR="00EC0F02">
        <w:t>What’s going on,</w:t>
      </w:r>
      <w:r>
        <w:t xml:space="preserve"> Aani?” her dad </w:t>
      </w:r>
      <w:r w:rsidR="004658A6">
        <w:t>pleaded</w:t>
      </w:r>
      <w:r>
        <w:t xml:space="preserve">. </w:t>
      </w:r>
    </w:p>
    <w:p w14:paraId="3D20E3E6" w14:textId="77777777" w:rsidR="002159E2" w:rsidRDefault="002159E2" w:rsidP="00396D09">
      <w:pPr>
        <w:pStyle w:val="NoSpacing"/>
        <w:spacing w:line="480" w:lineRule="auto"/>
        <w:ind w:firstLine="432"/>
      </w:pPr>
      <w:r>
        <w:t xml:space="preserve">“I have to make a call,” she said. “I’ll be back later.” </w:t>
      </w:r>
    </w:p>
    <w:p w14:paraId="31D3D0C9" w14:textId="77777777" w:rsidR="004658A6" w:rsidRDefault="004658A6" w:rsidP="00396D09">
      <w:pPr>
        <w:pStyle w:val="NoSpacing"/>
        <w:spacing w:line="480" w:lineRule="auto"/>
        <w:ind w:firstLine="432"/>
      </w:pPr>
      <w:r>
        <w:t xml:space="preserve">As she headed for the door, I finally pulled </w:t>
      </w:r>
      <w:r w:rsidR="00374489">
        <w:rPr>
          <w:i/>
          <w:iCs/>
        </w:rPr>
        <w:t>Robin Dynamo</w:t>
      </w:r>
      <w:r w:rsidR="009339BE">
        <w:t xml:space="preserve"> from my backpack. </w:t>
      </w:r>
      <w:r>
        <w:t xml:space="preserve">“I have a new book--” </w:t>
      </w:r>
    </w:p>
    <w:p w14:paraId="25FD8DE1" w14:textId="77777777" w:rsidR="004658A6" w:rsidRDefault="004658A6" w:rsidP="00396D09">
      <w:pPr>
        <w:pStyle w:val="NoSpacing"/>
        <w:spacing w:line="480" w:lineRule="auto"/>
        <w:ind w:firstLine="432"/>
      </w:pPr>
      <w:r>
        <w:t xml:space="preserve">But my voice sounded so lame and pathetic </w:t>
      </w:r>
      <w:r w:rsidR="009339BE">
        <w:t>in</w:t>
      </w:r>
      <w:r>
        <w:t xml:space="preserve"> my ears that I didn’t finish. </w:t>
      </w:r>
    </w:p>
    <w:p w14:paraId="0B38C8EF" w14:textId="77777777" w:rsidR="00CE5944" w:rsidRDefault="004658A6" w:rsidP="00AA3DE0">
      <w:pPr>
        <w:pStyle w:val="NoSpacing"/>
        <w:spacing w:line="480" w:lineRule="auto"/>
        <w:ind w:firstLine="432"/>
      </w:pPr>
      <w:r>
        <w:t>Aanya closed the door to the casita behind her</w:t>
      </w:r>
      <w:r w:rsidR="00EC0F02">
        <w:t xml:space="preserve"> </w:t>
      </w:r>
      <w:r w:rsidR="009339BE">
        <w:t>just</w:t>
      </w:r>
      <w:r w:rsidR="00EC0F02">
        <w:t xml:space="preserve"> as </w:t>
      </w:r>
      <w:r w:rsidR="00374489">
        <w:t>Nebular</w:t>
      </w:r>
      <w:r w:rsidR="00EC0F02">
        <w:t xml:space="preserve">, the </w:t>
      </w:r>
      <w:r w:rsidR="00374489">
        <w:t>hero of the show</w:t>
      </w:r>
      <w:r w:rsidR="00EC0F02">
        <w:t>,</w:t>
      </w:r>
      <w:r w:rsidR="002159E2">
        <w:t xml:space="preserve"> </w:t>
      </w:r>
      <w:r w:rsidR="00374489">
        <w:t>body slammed a dinosaur.</w:t>
      </w:r>
      <w:r w:rsidR="00AA3DE0">
        <w:t xml:space="preserve"> </w:t>
      </w:r>
      <w:r w:rsidR="00CE5944">
        <w:t>I slumped back into the couch</w:t>
      </w:r>
      <w:r w:rsidR="009339BE">
        <w:t>, the weight of the book, heavy in my hands</w:t>
      </w:r>
      <w:r w:rsidR="00CE5944">
        <w:t xml:space="preserve">. Whatever I’d been hoping for tonight, this wasn’t it. </w:t>
      </w:r>
    </w:p>
    <w:p w14:paraId="1C812449" w14:textId="77777777" w:rsidR="002159E2" w:rsidRDefault="009339BE" w:rsidP="00AA3DE0">
      <w:pPr>
        <w:pStyle w:val="NoSpacing"/>
        <w:spacing w:line="480" w:lineRule="auto"/>
        <w:ind w:firstLine="432"/>
      </w:pPr>
      <w:r>
        <w:t>The credits rolled and</w:t>
      </w:r>
      <w:r w:rsidR="00AA3DE0">
        <w:t xml:space="preserve"> Mr. </w:t>
      </w:r>
      <w:r w:rsidR="00374489">
        <w:t>Norwood</w:t>
      </w:r>
      <w:r w:rsidR="00AA3DE0">
        <w:t xml:space="preserve"> turned on the lights. </w:t>
      </w:r>
    </w:p>
    <w:p w14:paraId="2159C57C" w14:textId="77777777" w:rsidR="002159E2" w:rsidRDefault="002159E2" w:rsidP="00396D09">
      <w:pPr>
        <w:pStyle w:val="NoSpacing"/>
        <w:spacing w:line="480" w:lineRule="auto"/>
        <w:ind w:firstLine="432"/>
      </w:pPr>
      <w:r>
        <w:t>“So? What do you think?” he said.</w:t>
      </w:r>
    </w:p>
    <w:p w14:paraId="0BF9EC09" w14:textId="77777777" w:rsidR="002159E2" w:rsidRDefault="002159E2" w:rsidP="00396D09">
      <w:pPr>
        <w:pStyle w:val="NoSpacing"/>
        <w:spacing w:line="480" w:lineRule="auto"/>
        <w:ind w:firstLine="432"/>
      </w:pPr>
      <w:r>
        <w:t xml:space="preserve">“Intensely, outrageously, unspeakably cheesy,” said Jay. </w:t>
      </w:r>
    </w:p>
    <w:p w14:paraId="0DE0BB69" w14:textId="77777777" w:rsidR="002159E2" w:rsidRDefault="002159E2" w:rsidP="00396D09">
      <w:pPr>
        <w:pStyle w:val="NoSpacing"/>
        <w:spacing w:line="480" w:lineRule="auto"/>
        <w:ind w:firstLine="432"/>
      </w:pPr>
      <w:r>
        <w:t xml:space="preserve">“I knew you would love it. </w:t>
      </w:r>
      <w:r w:rsidR="009339BE">
        <w:t>What about you</w:t>
      </w:r>
      <w:r>
        <w:t>, Gavin?”</w:t>
      </w:r>
    </w:p>
    <w:p w14:paraId="01827015" w14:textId="77777777" w:rsidR="002159E2" w:rsidRDefault="002159E2" w:rsidP="00396D09">
      <w:pPr>
        <w:pStyle w:val="NoSpacing"/>
        <w:spacing w:line="480" w:lineRule="auto"/>
        <w:ind w:firstLine="432"/>
      </w:pPr>
      <w:r>
        <w:t xml:space="preserve">“It’s </w:t>
      </w:r>
      <w:proofErr w:type="gramStart"/>
      <w:r>
        <w:t>really cool</w:t>
      </w:r>
      <w:proofErr w:type="gramEnd"/>
      <w:r>
        <w:t>. I wish Aanya had--”</w:t>
      </w:r>
    </w:p>
    <w:p w14:paraId="04128D4E" w14:textId="77777777" w:rsidR="002159E2" w:rsidRDefault="002159E2" w:rsidP="00396D09">
      <w:pPr>
        <w:pStyle w:val="NoSpacing"/>
        <w:spacing w:line="480" w:lineRule="auto"/>
        <w:ind w:firstLine="432"/>
      </w:pPr>
      <w:r>
        <w:t>“</w:t>
      </w:r>
      <w:proofErr w:type="gramStart"/>
      <w:r>
        <w:t>Oh</w:t>
      </w:r>
      <w:proofErr w:type="gramEnd"/>
      <w:r>
        <w:t xml:space="preserve"> don’t worry about her</w:t>
      </w:r>
      <w:r w:rsidR="009339BE">
        <w:t xml:space="preserve">,” </w:t>
      </w:r>
      <w:proofErr w:type="spellStart"/>
      <w:r w:rsidR="009339BE">
        <w:t>Mr</w:t>
      </w:r>
      <w:proofErr w:type="spellEnd"/>
      <w:r w:rsidR="009339BE">
        <w:t xml:space="preserve">, </w:t>
      </w:r>
      <w:r w:rsidR="00374489">
        <w:t>Norwood</w:t>
      </w:r>
      <w:r w:rsidR="009339BE">
        <w:t xml:space="preserve"> interrupted, waving it off. “</w:t>
      </w:r>
      <w:r>
        <w:t xml:space="preserve">She’s always texting </w:t>
      </w:r>
      <w:r w:rsidR="009339BE">
        <w:t>someone about something</w:t>
      </w:r>
      <w:r>
        <w:t>.”</w:t>
      </w:r>
    </w:p>
    <w:p w14:paraId="56C39B3D" w14:textId="117C8FFA" w:rsidR="002159E2" w:rsidRDefault="002159E2" w:rsidP="00396D09">
      <w:pPr>
        <w:pStyle w:val="NoSpacing"/>
        <w:spacing w:line="480" w:lineRule="auto"/>
        <w:ind w:firstLine="432"/>
      </w:pPr>
      <w:r>
        <w:lastRenderedPageBreak/>
        <w:t xml:space="preserve">Mr. </w:t>
      </w:r>
      <w:r w:rsidR="00E25D2D">
        <w:t>Norwood’s</w:t>
      </w:r>
      <w:r>
        <w:t xml:space="preserve"> eyes fell on </w:t>
      </w:r>
      <w:r w:rsidR="00374489">
        <w:rPr>
          <w:i/>
          <w:iCs/>
        </w:rPr>
        <w:t>Robin Dynamo</w:t>
      </w:r>
      <w:r>
        <w:t>, which I’d been</w:t>
      </w:r>
      <w:r w:rsidR="00AA3DE0">
        <w:t xml:space="preserve"> absent-mindedly</w:t>
      </w:r>
      <w:r>
        <w:t xml:space="preserve"> holding since Aanya left. </w:t>
      </w:r>
    </w:p>
    <w:p w14:paraId="29275774" w14:textId="77777777" w:rsidR="002159E2" w:rsidRDefault="002159E2" w:rsidP="00396D09">
      <w:pPr>
        <w:pStyle w:val="NoSpacing"/>
        <w:spacing w:line="480" w:lineRule="auto"/>
        <w:ind w:firstLine="432"/>
      </w:pPr>
      <w:r>
        <w:t>“</w:t>
      </w:r>
      <w:proofErr w:type="gramStart"/>
      <w:r>
        <w:t>So</w:t>
      </w:r>
      <w:proofErr w:type="gramEnd"/>
      <w:r>
        <w:t xml:space="preserve"> what’s the deal with the book, Gavin?” </w:t>
      </w:r>
    </w:p>
    <w:p w14:paraId="6552C8AB" w14:textId="77777777" w:rsidR="00C42B9B" w:rsidRDefault="00C42B9B" w:rsidP="00C42B9B">
      <w:pPr>
        <w:pStyle w:val="NoSpacing"/>
        <w:spacing w:line="480" w:lineRule="auto"/>
        <w:ind w:firstLine="432"/>
      </w:pPr>
      <w:r w:rsidRPr="00C42B9B">
        <w:t>I hesitated, glancing at Jay, who had suddenly paused his game</w:t>
      </w:r>
      <w:r w:rsidR="009339BE">
        <w:t xml:space="preserve"> to listen</w:t>
      </w:r>
      <w:r w:rsidRPr="00C42B9B">
        <w:t>. “It’s a book,” I said. “But not just any book.</w:t>
      </w:r>
      <w:r w:rsidR="00AA3DE0">
        <w:t xml:space="preserve"> I found it at Reba’s</w:t>
      </w:r>
      <w:r w:rsidR="004E0894">
        <w:t>.</w:t>
      </w:r>
      <w:r w:rsidRPr="00C42B9B">
        <w:t>”</w:t>
      </w:r>
    </w:p>
    <w:p w14:paraId="33E9258F" w14:textId="77777777" w:rsidR="004658A6" w:rsidRDefault="004658A6" w:rsidP="00C42B9B">
      <w:pPr>
        <w:pStyle w:val="NoSpacing"/>
        <w:spacing w:line="480" w:lineRule="auto"/>
        <w:ind w:firstLine="432"/>
      </w:pPr>
      <w:r>
        <w:t xml:space="preserve">Jay </w:t>
      </w:r>
      <w:r w:rsidR="009339BE">
        <w:t>peered over his Switch</w:t>
      </w:r>
      <w:r>
        <w:t xml:space="preserve">. “That </w:t>
      </w:r>
      <w:r w:rsidR="009339BE">
        <w:t>thing</w:t>
      </w:r>
      <w:r>
        <w:t xml:space="preserve"> looks ancient,” he said. “Does it come with a treasure map?”</w:t>
      </w:r>
    </w:p>
    <w:p w14:paraId="1252A5D6" w14:textId="77777777" w:rsidR="00CE5944" w:rsidRDefault="00CE5944" w:rsidP="00CE5944">
      <w:pPr>
        <w:pStyle w:val="NoSpacing"/>
        <w:spacing w:line="480" w:lineRule="auto"/>
        <w:ind w:firstLine="432"/>
      </w:pPr>
      <w:r w:rsidRPr="00CE5944">
        <w:t xml:space="preserve">“Weirdly enough, yes,” I said. </w:t>
      </w:r>
    </w:p>
    <w:p w14:paraId="07B0AFC7" w14:textId="2409DB06" w:rsidR="009339BE" w:rsidRDefault="00CE5944" w:rsidP="00CE5944">
      <w:pPr>
        <w:pStyle w:val="NoSpacing"/>
        <w:spacing w:line="480" w:lineRule="auto"/>
        <w:ind w:firstLine="432"/>
      </w:pPr>
      <w:r w:rsidRPr="00CE5944">
        <w:t xml:space="preserve">Mr. </w:t>
      </w:r>
      <w:r w:rsidR="00E25D2D">
        <w:t>Norwood</w:t>
      </w:r>
      <w:r w:rsidRPr="00CE5944">
        <w:t xml:space="preserve"> leaned closer, </w:t>
      </w:r>
      <w:r w:rsidR="009339BE">
        <w:t xml:space="preserve">curiosity in his eyes. He held out his hand, motioning for the book. I passed it to him, and he ran his fingers over the stone embedded in the cover. Then he flipped it open. </w:t>
      </w:r>
    </w:p>
    <w:p w14:paraId="20541F24" w14:textId="1F9EBBAE" w:rsidR="009339BE" w:rsidRDefault="00E25D2D" w:rsidP="00CE5944">
      <w:pPr>
        <w:pStyle w:val="NoSpacing"/>
        <w:spacing w:line="480" w:lineRule="auto"/>
        <w:ind w:firstLine="432"/>
      </w:pPr>
      <w:r>
        <w:t>His</w:t>
      </w:r>
      <w:r w:rsidR="009339BE">
        <w:t xml:space="preserve"> expression shifted, his eyebrows lifting slightly, as if the book had whispered something to him. </w:t>
      </w:r>
    </w:p>
    <w:p w14:paraId="563B643F" w14:textId="77777777" w:rsidR="009339BE" w:rsidRDefault="009339BE" w:rsidP="00CE5944">
      <w:pPr>
        <w:pStyle w:val="NoSpacing"/>
        <w:spacing w:line="480" w:lineRule="auto"/>
        <w:ind w:firstLine="432"/>
      </w:pPr>
      <w:r>
        <w:t xml:space="preserve">I completely understood what he was feeling. It was how I felt at Reba’s. </w:t>
      </w:r>
    </w:p>
    <w:p w14:paraId="3F819942" w14:textId="77777777" w:rsidR="00557941" w:rsidRDefault="009339BE" w:rsidP="00374489">
      <w:pPr>
        <w:pStyle w:val="NoSpacing"/>
        <w:spacing w:line="480" w:lineRule="auto"/>
        <w:ind w:firstLine="432"/>
      </w:pPr>
      <w:r>
        <w:t>“</w:t>
      </w:r>
      <w:r w:rsidR="00CE5944" w:rsidRPr="00CE5944">
        <w:t>Well,</w:t>
      </w:r>
      <w:r>
        <w:t>”</w:t>
      </w:r>
      <w:r w:rsidR="00CE5944" w:rsidRPr="00CE5944">
        <w:t xml:space="preserve"> he said softly</w:t>
      </w:r>
      <w:r>
        <w:t xml:space="preserve">. “The evening just got a lot more interesting.”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E955A" w14:textId="77777777" w:rsidR="00A1536D" w:rsidRDefault="00A1536D" w:rsidP="00895D45">
      <w:r>
        <w:separator/>
      </w:r>
    </w:p>
  </w:endnote>
  <w:endnote w:type="continuationSeparator" w:id="0">
    <w:p w14:paraId="53BDAA39" w14:textId="77777777" w:rsidR="00A1536D" w:rsidRDefault="00A1536D" w:rsidP="00895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D12D4" w14:textId="77777777" w:rsidR="00A1536D" w:rsidRDefault="00A1536D" w:rsidP="00895D45">
      <w:r>
        <w:separator/>
      </w:r>
    </w:p>
  </w:footnote>
  <w:footnote w:type="continuationSeparator" w:id="0">
    <w:p w14:paraId="1B91C7BE" w14:textId="77777777" w:rsidR="00A1536D" w:rsidRDefault="00A1536D" w:rsidP="00895D45">
      <w:r>
        <w:continuationSeparator/>
      </w:r>
    </w:p>
  </w:footnote>
  <w:footnote w:id="1">
    <w:p w14:paraId="07D7BA5B" w14:textId="46ED61F0" w:rsidR="00895D45" w:rsidRDefault="00895D45">
      <w:pPr>
        <w:pStyle w:val="FootnoteText"/>
      </w:pPr>
      <w:r>
        <w:rPr>
          <w:rStyle w:val="FootnoteReference"/>
        </w:rPr>
        <w:footnoteRef/>
      </w:r>
      <w:r>
        <w:t xml:space="preserve"> Aanya’s dad was so nice to teach me so it’s only right that I teach you. Go to gavinholloway.com/pong for tutorials on how to make a working Pong video game in the Python programming language. </w:t>
      </w:r>
    </w:p>
  </w:footnote>
  <w:footnote w:id="2">
    <w:p w14:paraId="7BB5AD2F" w14:textId="3894AD41" w:rsidR="00A32782" w:rsidRDefault="00A32782">
      <w:pPr>
        <w:pStyle w:val="FootnoteText"/>
      </w:pPr>
      <w:r>
        <w:rPr>
          <w:rStyle w:val="FootnoteReference"/>
        </w:rPr>
        <w:footnoteRef/>
      </w:r>
      <w:r>
        <w:t xml:space="preserve"> Here are my Top 3 books found in Little Free Libraries on the nice side of Rainier Park: 3) </w:t>
      </w:r>
      <w:r w:rsidRPr="00D4688C">
        <w:rPr>
          <w:i/>
          <w:iCs/>
        </w:rPr>
        <w:t>Invasion of the Brain Sharpeners</w:t>
      </w:r>
      <w:r>
        <w:t xml:space="preserve"> by Philip Curtis. 2) </w:t>
      </w:r>
      <w:r w:rsidRPr="00D4688C">
        <w:rPr>
          <w:i/>
          <w:iCs/>
        </w:rPr>
        <w:t>Danny the Champion of the World</w:t>
      </w:r>
      <w:r>
        <w:t xml:space="preserve"> by Roald Dahl. 1) </w:t>
      </w:r>
      <w:r w:rsidRPr="00D4688C">
        <w:rPr>
          <w:i/>
          <w:iCs/>
        </w:rPr>
        <w:t>The War Between the Pitiful Teachers and the Splendid Kids</w:t>
      </w:r>
      <w:r>
        <w:t xml:space="preserve"> by Stanley Kiesel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33"/>
    <w:rsid w:val="0007372F"/>
    <w:rsid w:val="00183881"/>
    <w:rsid w:val="002159E2"/>
    <w:rsid w:val="00224EAC"/>
    <w:rsid w:val="00254284"/>
    <w:rsid w:val="002D274C"/>
    <w:rsid w:val="00300DC7"/>
    <w:rsid w:val="00374489"/>
    <w:rsid w:val="00396D09"/>
    <w:rsid w:val="003D5BA0"/>
    <w:rsid w:val="004658A6"/>
    <w:rsid w:val="004E0894"/>
    <w:rsid w:val="004F7A33"/>
    <w:rsid w:val="00507619"/>
    <w:rsid w:val="0053203C"/>
    <w:rsid w:val="00557941"/>
    <w:rsid w:val="00560380"/>
    <w:rsid w:val="005845D1"/>
    <w:rsid w:val="007103A4"/>
    <w:rsid w:val="00725DD5"/>
    <w:rsid w:val="00734D05"/>
    <w:rsid w:val="00736B45"/>
    <w:rsid w:val="007A090C"/>
    <w:rsid w:val="007B2099"/>
    <w:rsid w:val="00800C42"/>
    <w:rsid w:val="00833725"/>
    <w:rsid w:val="00895D45"/>
    <w:rsid w:val="009339BE"/>
    <w:rsid w:val="00963D24"/>
    <w:rsid w:val="009752FB"/>
    <w:rsid w:val="00A1536D"/>
    <w:rsid w:val="00A32782"/>
    <w:rsid w:val="00A67337"/>
    <w:rsid w:val="00A84A2F"/>
    <w:rsid w:val="00AA3DE0"/>
    <w:rsid w:val="00B4077F"/>
    <w:rsid w:val="00C42B9B"/>
    <w:rsid w:val="00CE5944"/>
    <w:rsid w:val="00D20806"/>
    <w:rsid w:val="00D27CF4"/>
    <w:rsid w:val="00D4688C"/>
    <w:rsid w:val="00D878F7"/>
    <w:rsid w:val="00DE37B8"/>
    <w:rsid w:val="00E25686"/>
    <w:rsid w:val="00E25D2D"/>
    <w:rsid w:val="00E7601B"/>
    <w:rsid w:val="00EC0F02"/>
    <w:rsid w:val="00FF7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41C66E"/>
  <w15:chartTrackingRefBased/>
  <w15:docId w15:val="{79F3AE9D-DDCB-CE4C-8F55-1DB95939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A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A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A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A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A2F"/>
    <w:rPr>
      <w:rFonts w:eastAsiaTheme="majorEastAsia" w:cstheme="majorBidi"/>
      <w:color w:val="272727" w:themeColor="text1" w:themeTint="D8"/>
    </w:rPr>
  </w:style>
  <w:style w:type="paragraph" w:styleId="Title">
    <w:name w:val="Title"/>
    <w:basedOn w:val="Normal"/>
    <w:next w:val="Normal"/>
    <w:link w:val="TitleChar"/>
    <w:uiPriority w:val="10"/>
    <w:qFormat/>
    <w:rsid w:val="00A84A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A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A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4A2F"/>
    <w:rPr>
      <w:i/>
      <w:iCs/>
      <w:color w:val="404040" w:themeColor="text1" w:themeTint="BF"/>
    </w:rPr>
  </w:style>
  <w:style w:type="paragraph" w:styleId="ListParagraph">
    <w:name w:val="List Paragraph"/>
    <w:basedOn w:val="Normal"/>
    <w:uiPriority w:val="34"/>
    <w:qFormat/>
    <w:rsid w:val="00A84A2F"/>
    <w:pPr>
      <w:ind w:left="720"/>
      <w:contextualSpacing/>
    </w:pPr>
  </w:style>
  <w:style w:type="character" w:styleId="IntenseEmphasis">
    <w:name w:val="Intense Emphasis"/>
    <w:basedOn w:val="DefaultParagraphFont"/>
    <w:uiPriority w:val="21"/>
    <w:qFormat/>
    <w:rsid w:val="00A84A2F"/>
    <w:rPr>
      <w:i/>
      <w:iCs/>
      <w:color w:val="0F4761" w:themeColor="accent1" w:themeShade="BF"/>
    </w:rPr>
  </w:style>
  <w:style w:type="paragraph" w:styleId="IntenseQuote">
    <w:name w:val="Intense Quote"/>
    <w:basedOn w:val="Normal"/>
    <w:next w:val="Normal"/>
    <w:link w:val="IntenseQuoteChar"/>
    <w:uiPriority w:val="30"/>
    <w:qFormat/>
    <w:rsid w:val="00A84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A2F"/>
    <w:rPr>
      <w:i/>
      <w:iCs/>
      <w:color w:val="0F4761" w:themeColor="accent1" w:themeShade="BF"/>
    </w:rPr>
  </w:style>
  <w:style w:type="character" w:styleId="IntenseReference">
    <w:name w:val="Intense Reference"/>
    <w:basedOn w:val="DefaultParagraphFont"/>
    <w:uiPriority w:val="32"/>
    <w:qFormat/>
    <w:rsid w:val="00A84A2F"/>
    <w:rPr>
      <w:b/>
      <w:bCs/>
      <w:smallCaps/>
      <w:color w:val="0F4761" w:themeColor="accent1" w:themeShade="BF"/>
      <w:spacing w:val="5"/>
    </w:rPr>
  </w:style>
  <w:style w:type="paragraph" w:styleId="NoSpacing">
    <w:name w:val="No Spacing"/>
    <w:uiPriority w:val="1"/>
    <w:qFormat/>
    <w:rsid w:val="00A84A2F"/>
  </w:style>
  <w:style w:type="paragraph" w:styleId="FootnoteText">
    <w:name w:val="footnote text"/>
    <w:basedOn w:val="Normal"/>
    <w:link w:val="FootnoteTextChar"/>
    <w:uiPriority w:val="99"/>
    <w:semiHidden/>
    <w:unhideWhenUsed/>
    <w:rsid w:val="00895D45"/>
    <w:rPr>
      <w:sz w:val="20"/>
      <w:szCs w:val="20"/>
    </w:rPr>
  </w:style>
  <w:style w:type="character" w:customStyle="1" w:styleId="FootnoteTextChar">
    <w:name w:val="Footnote Text Char"/>
    <w:basedOn w:val="DefaultParagraphFont"/>
    <w:link w:val="FootnoteText"/>
    <w:uiPriority w:val="99"/>
    <w:semiHidden/>
    <w:rsid w:val="00895D45"/>
    <w:rPr>
      <w:sz w:val="20"/>
      <w:szCs w:val="20"/>
    </w:rPr>
  </w:style>
  <w:style w:type="character" w:styleId="FootnoteReference">
    <w:name w:val="footnote reference"/>
    <w:basedOn w:val="DefaultParagraphFont"/>
    <w:uiPriority w:val="99"/>
    <w:semiHidden/>
    <w:unhideWhenUsed/>
    <w:rsid w:val="00895D4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1542">
      <w:bodyDiv w:val="1"/>
      <w:marLeft w:val="0"/>
      <w:marRight w:val="0"/>
      <w:marTop w:val="0"/>
      <w:marBottom w:val="0"/>
      <w:divBdr>
        <w:top w:val="none" w:sz="0" w:space="0" w:color="auto"/>
        <w:left w:val="none" w:sz="0" w:space="0" w:color="auto"/>
        <w:bottom w:val="none" w:sz="0" w:space="0" w:color="auto"/>
        <w:right w:val="none" w:sz="0" w:space="0" w:color="auto"/>
      </w:divBdr>
    </w:div>
    <w:div w:id="99883846">
      <w:bodyDiv w:val="1"/>
      <w:marLeft w:val="0"/>
      <w:marRight w:val="0"/>
      <w:marTop w:val="0"/>
      <w:marBottom w:val="0"/>
      <w:divBdr>
        <w:top w:val="none" w:sz="0" w:space="0" w:color="auto"/>
        <w:left w:val="none" w:sz="0" w:space="0" w:color="auto"/>
        <w:bottom w:val="none" w:sz="0" w:space="0" w:color="auto"/>
        <w:right w:val="none" w:sz="0" w:space="0" w:color="auto"/>
      </w:divBdr>
    </w:div>
    <w:div w:id="142434454">
      <w:bodyDiv w:val="1"/>
      <w:marLeft w:val="0"/>
      <w:marRight w:val="0"/>
      <w:marTop w:val="0"/>
      <w:marBottom w:val="0"/>
      <w:divBdr>
        <w:top w:val="none" w:sz="0" w:space="0" w:color="auto"/>
        <w:left w:val="none" w:sz="0" w:space="0" w:color="auto"/>
        <w:bottom w:val="none" w:sz="0" w:space="0" w:color="auto"/>
        <w:right w:val="none" w:sz="0" w:space="0" w:color="auto"/>
      </w:divBdr>
    </w:div>
    <w:div w:id="373240714">
      <w:bodyDiv w:val="1"/>
      <w:marLeft w:val="0"/>
      <w:marRight w:val="0"/>
      <w:marTop w:val="0"/>
      <w:marBottom w:val="0"/>
      <w:divBdr>
        <w:top w:val="none" w:sz="0" w:space="0" w:color="auto"/>
        <w:left w:val="none" w:sz="0" w:space="0" w:color="auto"/>
        <w:bottom w:val="none" w:sz="0" w:space="0" w:color="auto"/>
        <w:right w:val="none" w:sz="0" w:space="0" w:color="auto"/>
      </w:divBdr>
    </w:div>
    <w:div w:id="670329554">
      <w:bodyDiv w:val="1"/>
      <w:marLeft w:val="0"/>
      <w:marRight w:val="0"/>
      <w:marTop w:val="0"/>
      <w:marBottom w:val="0"/>
      <w:divBdr>
        <w:top w:val="none" w:sz="0" w:space="0" w:color="auto"/>
        <w:left w:val="none" w:sz="0" w:space="0" w:color="auto"/>
        <w:bottom w:val="none" w:sz="0" w:space="0" w:color="auto"/>
        <w:right w:val="none" w:sz="0" w:space="0" w:color="auto"/>
      </w:divBdr>
    </w:div>
    <w:div w:id="689457075">
      <w:bodyDiv w:val="1"/>
      <w:marLeft w:val="0"/>
      <w:marRight w:val="0"/>
      <w:marTop w:val="0"/>
      <w:marBottom w:val="0"/>
      <w:divBdr>
        <w:top w:val="none" w:sz="0" w:space="0" w:color="auto"/>
        <w:left w:val="none" w:sz="0" w:space="0" w:color="auto"/>
        <w:bottom w:val="none" w:sz="0" w:space="0" w:color="auto"/>
        <w:right w:val="none" w:sz="0" w:space="0" w:color="auto"/>
      </w:divBdr>
    </w:div>
    <w:div w:id="707684128">
      <w:bodyDiv w:val="1"/>
      <w:marLeft w:val="0"/>
      <w:marRight w:val="0"/>
      <w:marTop w:val="0"/>
      <w:marBottom w:val="0"/>
      <w:divBdr>
        <w:top w:val="none" w:sz="0" w:space="0" w:color="auto"/>
        <w:left w:val="none" w:sz="0" w:space="0" w:color="auto"/>
        <w:bottom w:val="none" w:sz="0" w:space="0" w:color="auto"/>
        <w:right w:val="none" w:sz="0" w:space="0" w:color="auto"/>
      </w:divBdr>
    </w:div>
    <w:div w:id="1011833303">
      <w:bodyDiv w:val="1"/>
      <w:marLeft w:val="0"/>
      <w:marRight w:val="0"/>
      <w:marTop w:val="0"/>
      <w:marBottom w:val="0"/>
      <w:divBdr>
        <w:top w:val="none" w:sz="0" w:space="0" w:color="auto"/>
        <w:left w:val="none" w:sz="0" w:space="0" w:color="auto"/>
        <w:bottom w:val="none" w:sz="0" w:space="0" w:color="auto"/>
        <w:right w:val="none" w:sz="0" w:space="0" w:color="auto"/>
      </w:divBdr>
    </w:div>
    <w:div w:id="1029529122">
      <w:bodyDiv w:val="1"/>
      <w:marLeft w:val="0"/>
      <w:marRight w:val="0"/>
      <w:marTop w:val="0"/>
      <w:marBottom w:val="0"/>
      <w:divBdr>
        <w:top w:val="none" w:sz="0" w:space="0" w:color="auto"/>
        <w:left w:val="none" w:sz="0" w:space="0" w:color="auto"/>
        <w:bottom w:val="none" w:sz="0" w:space="0" w:color="auto"/>
        <w:right w:val="none" w:sz="0" w:space="0" w:color="auto"/>
      </w:divBdr>
    </w:div>
    <w:div w:id="1128400164">
      <w:bodyDiv w:val="1"/>
      <w:marLeft w:val="0"/>
      <w:marRight w:val="0"/>
      <w:marTop w:val="0"/>
      <w:marBottom w:val="0"/>
      <w:divBdr>
        <w:top w:val="none" w:sz="0" w:space="0" w:color="auto"/>
        <w:left w:val="none" w:sz="0" w:space="0" w:color="auto"/>
        <w:bottom w:val="none" w:sz="0" w:space="0" w:color="auto"/>
        <w:right w:val="none" w:sz="0" w:space="0" w:color="auto"/>
      </w:divBdr>
    </w:div>
    <w:div w:id="1230077305">
      <w:bodyDiv w:val="1"/>
      <w:marLeft w:val="0"/>
      <w:marRight w:val="0"/>
      <w:marTop w:val="0"/>
      <w:marBottom w:val="0"/>
      <w:divBdr>
        <w:top w:val="none" w:sz="0" w:space="0" w:color="auto"/>
        <w:left w:val="none" w:sz="0" w:space="0" w:color="auto"/>
        <w:bottom w:val="none" w:sz="0" w:space="0" w:color="auto"/>
        <w:right w:val="none" w:sz="0" w:space="0" w:color="auto"/>
      </w:divBdr>
    </w:div>
    <w:div w:id="1393382525">
      <w:bodyDiv w:val="1"/>
      <w:marLeft w:val="0"/>
      <w:marRight w:val="0"/>
      <w:marTop w:val="0"/>
      <w:marBottom w:val="0"/>
      <w:divBdr>
        <w:top w:val="none" w:sz="0" w:space="0" w:color="auto"/>
        <w:left w:val="none" w:sz="0" w:space="0" w:color="auto"/>
        <w:bottom w:val="none" w:sz="0" w:space="0" w:color="auto"/>
        <w:right w:val="none" w:sz="0" w:space="0" w:color="auto"/>
      </w:divBdr>
    </w:div>
    <w:div w:id="1414664254">
      <w:bodyDiv w:val="1"/>
      <w:marLeft w:val="0"/>
      <w:marRight w:val="0"/>
      <w:marTop w:val="0"/>
      <w:marBottom w:val="0"/>
      <w:divBdr>
        <w:top w:val="none" w:sz="0" w:space="0" w:color="auto"/>
        <w:left w:val="none" w:sz="0" w:space="0" w:color="auto"/>
        <w:bottom w:val="none" w:sz="0" w:space="0" w:color="auto"/>
        <w:right w:val="none" w:sz="0" w:space="0" w:color="auto"/>
      </w:divBdr>
    </w:div>
    <w:div w:id="1471286629">
      <w:bodyDiv w:val="1"/>
      <w:marLeft w:val="0"/>
      <w:marRight w:val="0"/>
      <w:marTop w:val="0"/>
      <w:marBottom w:val="0"/>
      <w:divBdr>
        <w:top w:val="none" w:sz="0" w:space="0" w:color="auto"/>
        <w:left w:val="none" w:sz="0" w:space="0" w:color="auto"/>
        <w:bottom w:val="none" w:sz="0" w:space="0" w:color="auto"/>
        <w:right w:val="none" w:sz="0" w:space="0" w:color="auto"/>
      </w:divBdr>
    </w:div>
    <w:div w:id="1675961590">
      <w:bodyDiv w:val="1"/>
      <w:marLeft w:val="0"/>
      <w:marRight w:val="0"/>
      <w:marTop w:val="0"/>
      <w:marBottom w:val="0"/>
      <w:divBdr>
        <w:top w:val="none" w:sz="0" w:space="0" w:color="auto"/>
        <w:left w:val="none" w:sz="0" w:space="0" w:color="auto"/>
        <w:bottom w:val="none" w:sz="0" w:space="0" w:color="auto"/>
        <w:right w:val="none" w:sz="0" w:space="0" w:color="auto"/>
      </w:divBdr>
    </w:div>
    <w:div w:id="1750926265">
      <w:bodyDiv w:val="1"/>
      <w:marLeft w:val="0"/>
      <w:marRight w:val="0"/>
      <w:marTop w:val="0"/>
      <w:marBottom w:val="0"/>
      <w:divBdr>
        <w:top w:val="none" w:sz="0" w:space="0" w:color="auto"/>
        <w:left w:val="none" w:sz="0" w:space="0" w:color="auto"/>
        <w:bottom w:val="none" w:sz="0" w:space="0" w:color="auto"/>
        <w:right w:val="none" w:sz="0" w:space="0" w:color="auto"/>
      </w:divBdr>
    </w:div>
    <w:div w:id="1825779641">
      <w:bodyDiv w:val="1"/>
      <w:marLeft w:val="0"/>
      <w:marRight w:val="0"/>
      <w:marTop w:val="0"/>
      <w:marBottom w:val="0"/>
      <w:divBdr>
        <w:top w:val="none" w:sz="0" w:space="0" w:color="auto"/>
        <w:left w:val="none" w:sz="0" w:space="0" w:color="auto"/>
        <w:bottom w:val="none" w:sz="0" w:space="0" w:color="auto"/>
        <w:right w:val="none" w:sz="0" w:space="0" w:color="auto"/>
      </w:divBdr>
    </w:div>
    <w:div w:id="1937129930">
      <w:bodyDiv w:val="1"/>
      <w:marLeft w:val="0"/>
      <w:marRight w:val="0"/>
      <w:marTop w:val="0"/>
      <w:marBottom w:val="0"/>
      <w:divBdr>
        <w:top w:val="none" w:sz="0" w:space="0" w:color="auto"/>
        <w:left w:val="none" w:sz="0" w:space="0" w:color="auto"/>
        <w:bottom w:val="none" w:sz="0" w:space="0" w:color="auto"/>
        <w:right w:val="none" w:sz="0" w:space="0" w:color="auto"/>
      </w:divBdr>
    </w:div>
    <w:div w:id="1956668983">
      <w:bodyDiv w:val="1"/>
      <w:marLeft w:val="0"/>
      <w:marRight w:val="0"/>
      <w:marTop w:val="0"/>
      <w:marBottom w:val="0"/>
      <w:divBdr>
        <w:top w:val="none" w:sz="0" w:space="0" w:color="auto"/>
        <w:left w:val="none" w:sz="0" w:space="0" w:color="auto"/>
        <w:bottom w:val="none" w:sz="0" w:space="0" w:color="auto"/>
        <w:right w:val="none" w:sz="0" w:space="0" w:color="auto"/>
      </w:divBdr>
    </w:div>
    <w:div w:id="1968076700">
      <w:bodyDiv w:val="1"/>
      <w:marLeft w:val="0"/>
      <w:marRight w:val="0"/>
      <w:marTop w:val="0"/>
      <w:marBottom w:val="0"/>
      <w:divBdr>
        <w:top w:val="none" w:sz="0" w:space="0" w:color="auto"/>
        <w:left w:val="none" w:sz="0" w:space="0" w:color="auto"/>
        <w:bottom w:val="none" w:sz="0" w:space="0" w:color="auto"/>
        <w:right w:val="none" w:sz="0" w:space="0" w:color="auto"/>
      </w:divBdr>
    </w:div>
    <w:div w:id="2000889056">
      <w:bodyDiv w:val="1"/>
      <w:marLeft w:val="0"/>
      <w:marRight w:val="0"/>
      <w:marTop w:val="0"/>
      <w:marBottom w:val="0"/>
      <w:divBdr>
        <w:top w:val="none" w:sz="0" w:space="0" w:color="auto"/>
        <w:left w:val="none" w:sz="0" w:space="0" w:color="auto"/>
        <w:bottom w:val="none" w:sz="0" w:space="0" w:color="auto"/>
        <w:right w:val="none" w:sz="0" w:space="0" w:color="auto"/>
      </w:divBdr>
    </w:div>
    <w:div w:id="2014989329">
      <w:bodyDiv w:val="1"/>
      <w:marLeft w:val="0"/>
      <w:marRight w:val="0"/>
      <w:marTop w:val="0"/>
      <w:marBottom w:val="0"/>
      <w:divBdr>
        <w:top w:val="none" w:sz="0" w:space="0" w:color="auto"/>
        <w:left w:val="none" w:sz="0" w:space="0" w:color="auto"/>
        <w:bottom w:val="none" w:sz="0" w:space="0" w:color="auto"/>
        <w:right w:val="none" w:sz="0" w:space="0" w:color="auto"/>
      </w:divBdr>
    </w:div>
    <w:div w:id="205673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aum/Documents/CL1/Draft%202/3%20-%20aanya%20nebula%20knights%20and%20mo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3 - aanya nebula knights and more.dotx</Template>
  <TotalTime>21</TotalTime>
  <Pages>13</Pages>
  <Words>2515</Words>
  <Characters>14341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2025-03-16T00:07:00Z</dcterms:created>
  <dcterms:modified xsi:type="dcterms:W3CDTF">2025-03-16T12:24:00Z</dcterms:modified>
</cp:coreProperties>
</file>